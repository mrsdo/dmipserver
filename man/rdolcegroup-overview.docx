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498"/>
        <w:gridCol w:w="2675"/>
        <w:gridCol w:w="554"/>
        <w:gridCol w:w="824"/>
        <w:gridCol w:w="2894"/>
        <w:gridCol w:w="6945"/>
      </w:tblGrid>
      <w:tr w:rsidR="00B82043" w:rsidRPr="00A270A1" w14:paraId="25429E65" w14:textId="77777777" w:rsidTr="007E6694">
        <w:trPr>
          <w:trHeight w:val="550"/>
        </w:trPr>
        <w:tc>
          <w:tcPr>
            <w:tcW w:w="5000" w:type="pct"/>
            <w:gridSpan w:val="6"/>
            <w:shd w:val="clear" w:color="auto" w:fill="F24F4F"/>
            <w:vAlign w:val="center"/>
          </w:tcPr>
          <w:p w14:paraId="7F48C1E0" w14:textId="3C3414C0" w:rsidR="00B82043" w:rsidRPr="0033531C" w:rsidRDefault="00B82043" w:rsidP="0033531C">
            <w:pPr>
              <w:pStyle w:val="Heading1"/>
            </w:pPr>
            <w:r w:rsidRPr="0033531C">
              <w:rPr>
                <w:rFonts w:eastAsia="Arial Unicode MS"/>
                <w:bdr w:val="nil"/>
              </w:rPr>
              <w:t xml:space="preserve">PROJECT DETAILS </w:t>
            </w:r>
            <w:r w:rsidR="00DA246D" w:rsidRPr="0033531C">
              <w:rPr>
                <w:rFonts w:eastAsia="Arial Unicode MS"/>
                <w:bdr w:val="nil"/>
              </w:rPr>
              <w:t>FORM:</w:t>
            </w:r>
            <w:r w:rsidR="00617B1D">
              <w:rPr>
                <w:rFonts w:eastAsia="Arial Unicode MS"/>
                <w:bdr w:val="nil"/>
              </w:rPr>
              <w:t xml:space="preserve"> </w:t>
            </w:r>
            <w:r w:rsidR="00E509CD">
              <w:rPr>
                <w:rFonts w:eastAsia="Arial Unicode MS"/>
                <w:bdr w:val="nil"/>
              </w:rPr>
              <w:t>dev.rdolcegroup.com</w:t>
            </w:r>
          </w:p>
        </w:tc>
      </w:tr>
      <w:tr w:rsidR="00F56EE9" w:rsidRPr="00A270A1" w14:paraId="013F8779" w14:textId="77777777" w:rsidTr="00635B33">
        <w:trPr>
          <w:cantSplit/>
          <w:trHeight w:val="345"/>
        </w:trPr>
        <w:tc>
          <w:tcPr>
            <w:tcW w:w="178" w:type="pct"/>
            <w:vMerge w:val="restart"/>
            <w:shd w:val="clear" w:color="auto" w:fill="F3F6F9"/>
            <w:textDirection w:val="btLr"/>
            <w:vAlign w:val="bottom"/>
          </w:tcPr>
          <w:p w14:paraId="07C35173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OVERVIEW</w:t>
            </w:r>
          </w:p>
        </w:tc>
        <w:tc>
          <w:tcPr>
            <w:tcW w:w="1290" w:type="pct"/>
            <w:gridSpan w:val="2"/>
            <w:shd w:val="clear" w:color="auto" w:fill="F3F6F9"/>
            <w:vAlign w:val="center"/>
          </w:tcPr>
          <w:p w14:paraId="6B186A90" w14:textId="00779C16" w:rsidR="00F56EE9" w:rsidRPr="0057108D" w:rsidRDefault="00E509CD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MERN INSTALLATION</w:t>
            </w:r>
            <w:r w:rsidR="007F57E0"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 </w:t>
            </w:r>
          </w:p>
        </w:tc>
        <w:tc>
          <w:tcPr>
            <w:tcW w:w="1407" w:type="pct"/>
            <w:gridSpan w:val="2"/>
            <w:shd w:val="clear" w:color="auto" w:fill="F3F6F9"/>
            <w:vAlign w:val="center"/>
          </w:tcPr>
          <w:p w14:paraId="22BD0296" w14:textId="77777777" w:rsidR="00F56EE9" w:rsidRPr="0057108D" w:rsidRDefault="00F56EE9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Primary Domains </w:t>
            </w:r>
          </w:p>
        </w:tc>
        <w:tc>
          <w:tcPr>
            <w:tcW w:w="2125" w:type="pct"/>
            <w:shd w:val="clear" w:color="auto" w:fill="F3F6F9"/>
            <w:vAlign w:val="center"/>
          </w:tcPr>
          <w:p w14:paraId="4818FA1A" w14:textId="77777777" w:rsidR="00F56EE9" w:rsidRPr="0057108D" w:rsidRDefault="00F56EE9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Location Paths</w:t>
            </w:r>
          </w:p>
        </w:tc>
      </w:tr>
      <w:tr w:rsidR="00F56EE9" w:rsidRPr="00A270A1" w14:paraId="7CF63D3E" w14:textId="77777777" w:rsidTr="00635B33">
        <w:trPr>
          <w:cantSplit/>
          <w:trHeight w:val="190"/>
        </w:trPr>
        <w:tc>
          <w:tcPr>
            <w:tcW w:w="178" w:type="pct"/>
            <w:vMerge/>
            <w:shd w:val="clear" w:color="auto" w:fill="F3F6F9"/>
            <w:textDirection w:val="btLr"/>
            <w:vAlign w:val="bottom"/>
          </w:tcPr>
          <w:p w14:paraId="7D3CE021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90" w:type="pct"/>
            <w:gridSpan w:val="2"/>
            <w:vMerge w:val="restart"/>
            <w:vAlign w:val="center"/>
          </w:tcPr>
          <w:p w14:paraId="7BBAC10A" w14:textId="64BC6916" w:rsidR="00F56EE9" w:rsidRPr="00A270A1" w:rsidRDefault="007F57E0" w:rsidP="00E509CD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Packages</w:t>
            </w:r>
            <w:r w:rsidR="00F56EE9">
              <w:rPr>
                <w:rFonts w:ascii="Century Gothic" w:hAnsi="Century Gothic"/>
                <w:sz w:val="20"/>
                <w:szCs w:val="20"/>
              </w:rPr>
              <w:t xml:space="preserve">: </w:t>
            </w:r>
            <w:r>
              <w:rPr>
                <w:rFonts w:ascii="Century Gothic" w:hAnsi="Century Gothic"/>
                <w:sz w:val="20"/>
                <w:szCs w:val="20"/>
              </w:rPr>
              <w:t xml:space="preserve">NPM, </w:t>
            </w:r>
            <w:r w:rsidR="00E509CD">
              <w:rPr>
                <w:rFonts w:ascii="Century Gothic" w:hAnsi="Century Gothic"/>
                <w:sz w:val="20"/>
                <w:szCs w:val="20"/>
              </w:rPr>
              <w:t>Node.js, Passenger</w:t>
            </w:r>
          </w:p>
        </w:tc>
        <w:tc>
          <w:tcPr>
            <w:tcW w:w="1407" w:type="pct"/>
            <w:gridSpan w:val="2"/>
            <w:tcBorders>
              <w:bottom w:val="single" w:sz="4" w:space="0" w:color="auto"/>
            </w:tcBorders>
            <w:vAlign w:val="center"/>
          </w:tcPr>
          <w:p w14:paraId="468C8802" w14:textId="295FC077" w:rsidR="00F56EE9" w:rsidRPr="00312651" w:rsidRDefault="007F57E0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dev.</w:t>
            </w:r>
            <w:r w:rsidR="00E509CD"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rdolcegroup</w:t>
            </w: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.com</w:t>
            </w:r>
          </w:p>
        </w:tc>
        <w:tc>
          <w:tcPr>
            <w:tcW w:w="2125" w:type="pct"/>
            <w:tcBorders>
              <w:bottom w:val="single" w:sz="4" w:space="0" w:color="auto"/>
            </w:tcBorders>
            <w:vAlign w:val="center"/>
          </w:tcPr>
          <w:p w14:paraId="184A7EFC" w14:textId="6431E866" w:rsidR="00F56EE9" w:rsidRPr="00A270A1" w:rsidRDefault="00A31B97" w:rsidP="00F56EE9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$</w:t>
            </w:r>
            <w:r w:rsidR="001A4180">
              <w:rPr>
                <w:rFonts w:ascii="Century Gothic" w:hAnsi="Century Gothic"/>
                <w:sz w:val="20"/>
                <w:szCs w:val="20"/>
              </w:rPr>
              <w:t>NAS\</w:t>
            </w:r>
            <w:proofErr w:type="spellStart"/>
            <w:r w:rsidR="00E509CD">
              <w:rPr>
                <w:rFonts w:ascii="Century Gothic" w:hAnsi="Century Gothic"/>
                <w:sz w:val="20"/>
                <w:szCs w:val="20"/>
              </w:rPr>
              <w:t>web</w:t>
            </w:r>
            <w:r w:rsidR="00F42903">
              <w:rPr>
                <w:rFonts w:ascii="Century Gothic" w:hAnsi="Century Gothic"/>
                <w:sz w:val="20"/>
                <w:szCs w:val="20"/>
              </w:rPr>
              <w:t>_share</w:t>
            </w:r>
            <w:proofErr w:type="spellEnd"/>
            <w:r w:rsidR="00E509CD">
              <w:rPr>
                <w:rFonts w:ascii="Century Gothic" w:hAnsi="Century Gothic"/>
                <w:sz w:val="20"/>
                <w:szCs w:val="20"/>
              </w:rPr>
              <w:t>\</w:t>
            </w:r>
            <w:r w:rsidR="00F42903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E509CD">
              <w:rPr>
                <w:rFonts w:ascii="Century Gothic" w:hAnsi="Century Gothic"/>
                <w:sz w:val="20"/>
                <w:szCs w:val="20"/>
              </w:rPr>
              <w:t>rdolcegroup.com</w:t>
            </w:r>
          </w:p>
        </w:tc>
      </w:tr>
      <w:tr w:rsidR="00F56EE9" w:rsidRPr="00A270A1" w14:paraId="3EB5F47B" w14:textId="77777777" w:rsidTr="00635B33">
        <w:trPr>
          <w:cantSplit/>
          <w:trHeight w:val="217"/>
        </w:trPr>
        <w:tc>
          <w:tcPr>
            <w:tcW w:w="178" w:type="pct"/>
            <w:vMerge/>
            <w:shd w:val="clear" w:color="auto" w:fill="F3F6F9"/>
            <w:textDirection w:val="btLr"/>
            <w:vAlign w:val="bottom"/>
          </w:tcPr>
          <w:p w14:paraId="0D988078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90" w:type="pct"/>
            <w:gridSpan w:val="2"/>
            <w:vMerge/>
            <w:vAlign w:val="center"/>
          </w:tcPr>
          <w:p w14:paraId="2E852255" w14:textId="77777777" w:rsidR="00F56EE9" w:rsidRPr="00A270A1" w:rsidRDefault="00F56EE9" w:rsidP="00F56EE9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07" w:type="pct"/>
            <w:gridSpan w:val="2"/>
            <w:tcBorders>
              <w:bottom w:val="single" w:sz="4" w:space="0" w:color="auto"/>
            </w:tcBorders>
            <w:vAlign w:val="center"/>
          </w:tcPr>
          <w:p w14:paraId="4482ED32" w14:textId="49A97F81" w:rsidR="00F56EE9" w:rsidRPr="00312651" w:rsidRDefault="00FA4A18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sz w:val="20"/>
                <w:szCs w:val="20"/>
              </w:rPr>
              <w:t>http://rdolcegroup.localhost</w:t>
            </w:r>
          </w:p>
        </w:tc>
        <w:tc>
          <w:tcPr>
            <w:tcW w:w="2125" w:type="pct"/>
            <w:tcBorders>
              <w:bottom w:val="single" w:sz="4" w:space="0" w:color="auto"/>
            </w:tcBorders>
            <w:vAlign w:val="center"/>
          </w:tcPr>
          <w:p w14:paraId="6DD27A97" w14:textId="4B8D7887" w:rsidR="00F56EE9" w:rsidRPr="00A270A1" w:rsidRDefault="00FA4A18" w:rsidP="00F56EE9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\</w:t>
            </w:r>
            <w:r w:rsidRPr="00FA4A18">
              <w:rPr>
                <w:rFonts w:ascii="Century Gothic" w:hAnsi="Century Gothic"/>
                <w:sz w:val="20"/>
                <w:szCs w:val="20"/>
              </w:rPr>
              <w:t>Users</w:t>
            </w:r>
            <w:r>
              <w:rPr>
                <w:rFonts w:ascii="Century Gothic" w:hAnsi="Century Gothic"/>
                <w:sz w:val="20"/>
                <w:szCs w:val="20"/>
              </w:rPr>
              <w:t>\</w:t>
            </w:r>
            <w:r w:rsidRPr="00FA4A18">
              <w:rPr>
                <w:rFonts w:ascii="Century Gothic" w:hAnsi="Century Gothic"/>
                <w:sz w:val="20"/>
                <w:szCs w:val="20"/>
              </w:rPr>
              <w:t>mrsdo</w:t>
            </w:r>
            <w:r>
              <w:rPr>
                <w:rFonts w:ascii="Century Gothic" w:hAnsi="Century Gothic"/>
                <w:sz w:val="20"/>
                <w:szCs w:val="20"/>
              </w:rPr>
              <w:t>\</w:t>
            </w:r>
            <w:r w:rsidRPr="00FA4A18">
              <w:rPr>
                <w:rFonts w:ascii="Century Gothic" w:hAnsi="Century Gothic"/>
                <w:sz w:val="20"/>
                <w:szCs w:val="20"/>
              </w:rPr>
              <w:t>Sites</w:t>
            </w:r>
            <w:r>
              <w:rPr>
                <w:rFonts w:ascii="Century Gothic" w:hAnsi="Century Gothic"/>
                <w:sz w:val="20"/>
                <w:szCs w:val="20"/>
              </w:rPr>
              <w:t>\</w:t>
            </w:r>
            <w:r w:rsidRPr="00FA4A18">
              <w:rPr>
                <w:rFonts w:ascii="Century Gothic" w:hAnsi="Century Gothic"/>
                <w:sz w:val="20"/>
                <w:szCs w:val="20"/>
              </w:rPr>
              <w:t>dreamhost</w:t>
            </w:r>
            <w:r>
              <w:rPr>
                <w:rFonts w:ascii="Century Gothic" w:hAnsi="Century Gothic"/>
                <w:sz w:val="20"/>
                <w:szCs w:val="20"/>
              </w:rPr>
              <w:t>\</w:t>
            </w:r>
            <w:r w:rsidRPr="00FA4A18">
              <w:rPr>
                <w:rFonts w:ascii="Century Gothic" w:hAnsi="Century Gothic"/>
                <w:sz w:val="20"/>
                <w:szCs w:val="20"/>
              </w:rPr>
              <w:t>rdolcegroup</w:t>
            </w:r>
            <w:r>
              <w:rPr>
                <w:rFonts w:ascii="Century Gothic" w:hAnsi="Century Gothic"/>
                <w:sz w:val="20"/>
                <w:szCs w:val="20"/>
              </w:rPr>
              <w:t>\</w:t>
            </w:r>
            <w:r w:rsidRPr="00FA4A18">
              <w:rPr>
                <w:rFonts w:ascii="Century Gothic" w:hAnsi="Century Gothic"/>
                <w:sz w:val="20"/>
                <w:szCs w:val="20"/>
              </w:rPr>
              <w:t>apps.rdolcegroup.com</w:t>
            </w:r>
          </w:p>
        </w:tc>
      </w:tr>
      <w:tr w:rsidR="00F56EE9" w:rsidRPr="00A270A1" w14:paraId="7A57A3D9" w14:textId="77777777" w:rsidTr="00635B33">
        <w:trPr>
          <w:cantSplit/>
          <w:trHeight w:val="262"/>
        </w:trPr>
        <w:tc>
          <w:tcPr>
            <w:tcW w:w="178" w:type="pct"/>
            <w:vMerge/>
            <w:shd w:val="clear" w:color="auto" w:fill="F3F6F9"/>
            <w:textDirection w:val="btLr"/>
            <w:vAlign w:val="bottom"/>
          </w:tcPr>
          <w:p w14:paraId="6570F5D0" w14:textId="77777777" w:rsidR="00F56EE9" w:rsidRPr="0057108D" w:rsidRDefault="00F56EE9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290" w:type="pct"/>
            <w:gridSpan w:val="2"/>
            <w:vMerge/>
            <w:tcBorders>
              <w:bottom w:val="single" w:sz="4" w:space="0" w:color="auto"/>
            </w:tcBorders>
            <w:vAlign w:val="center"/>
          </w:tcPr>
          <w:p w14:paraId="39931251" w14:textId="77777777" w:rsidR="00F56EE9" w:rsidRPr="00A270A1" w:rsidRDefault="00F56EE9" w:rsidP="00F56EE9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407" w:type="pct"/>
            <w:gridSpan w:val="2"/>
            <w:tcBorders>
              <w:bottom w:val="single" w:sz="4" w:space="0" w:color="auto"/>
            </w:tcBorders>
            <w:vAlign w:val="center"/>
          </w:tcPr>
          <w:p w14:paraId="5A327A87" w14:textId="0E05A55A" w:rsidR="00F56EE9" w:rsidRPr="00312651" w:rsidRDefault="000F45F5" w:rsidP="00312651">
            <w:pPr>
              <w:pStyle w:val="Footer"/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</w:pPr>
            <w:r>
              <w:rPr>
                <w:rFonts w:cs="Times New Roman"/>
                <w:i w:val="0"/>
                <w:iCs w:val="0"/>
                <w:color w:val="auto"/>
                <w:sz w:val="20"/>
                <w:szCs w:val="20"/>
              </w:rPr>
              <w:t>GitHub</w:t>
            </w:r>
          </w:p>
        </w:tc>
        <w:tc>
          <w:tcPr>
            <w:tcW w:w="2125" w:type="pct"/>
            <w:tcBorders>
              <w:bottom w:val="single" w:sz="4" w:space="0" w:color="auto"/>
            </w:tcBorders>
            <w:vAlign w:val="center"/>
          </w:tcPr>
          <w:p w14:paraId="5D93635C" w14:textId="77777777" w:rsidR="00F56EE9" w:rsidRPr="00A270A1" w:rsidRDefault="00F56EE9" w:rsidP="00F56EE9">
            <w:pPr>
              <w:rPr>
                <w:rFonts w:ascii="Century Gothic" w:hAnsi="Century Gothic"/>
                <w:sz w:val="20"/>
                <w:szCs w:val="20"/>
              </w:rPr>
            </w:pPr>
          </w:p>
        </w:tc>
      </w:tr>
      <w:tr w:rsidR="00312651" w:rsidRPr="00A270A1" w14:paraId="0C030D77" w14:textId="77777777" w:rsidTr="00635B33">
        <w:trPr>
          <w:cantSplit/>
          <w:trHeight w:val="360"/>
        </w:trPr>
        <w:tc>
          <w:tcPr>
            <w:tcW w:w="178" w:type="pct"/>
            <w:vMerge w:val="restart"/>
            <w:shd w:val="clear" w:color="auto" w:fill="F3F6F9"/>
            <w:textDirection w:val="btLr"/>
            <w:vAlign w:val="bottom"/>
          </w:tcPr>
          <w:p w14:paraId="0F35BD76" w14:textId="77777777" w:rsidR="00312651" w:rsidRPr="0057108D" w:rsidRDefault="00312651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CONTACTS</w:t>
            </w:r>
          </w:p>
        </w:tc>
        <w:tc>
          <w:tcPr>
            <w:tcW w:w="1040" w:type="pct"/>
            <w:shd w:val="clear" w:color="auto" w:fill="F3F6F9"/>
            <w:vAlign w:val="center"/>
          </w:tcPr>
          <w:p w14:paraId="1BB214A3" w14:textId="77777777" w:rsidR="00312651" w:rsidRPr="0057108D" w:rsidRDefault="00312651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Client or Sponsor</w:t>
            </w:r>
          </w:p>
        </w:tc>
        <w:tc>
          <w:tcPr>
            <w:tcW w:w="1657" w:type="pct"/>
            <w:gridSpan w:val="3"/>
            <w:shd w:val="clear" w:color="auto" w:fill="F3F6F9"/>
            <w:vAlign w:val="center"/>
          </w:tcPr>
          <w:p w14:paraId="19CE709B" w14:textId="77777777" w:rsidR="00312651" w:rsidRPr="0057108D" w:rsidRDefault="00312651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Budget</w:t>
            </w:r>
          </w:p>
        </w:tc>
        <w:tc>
          <w:tcPr>
            <w:tcW w:w="2125" w:type="pct"/>
            <w:shd w:val="clear" w:color="auto" w:fill="F3F6F9"/>
            <w:vAlign w:val="center"/>
          </w:tcPr>
          <w:p w14:paraId="1FC2B769" w14:textId="77777777" w:rsidR="00312651" w:rsidRPr="0057108D" w:rsidRDefault="00CF2886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Team </w:t>
            </w:r>
            <w:r w:rsidR="00A31B97"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Communications Lead</w:t>
            </w:r>
          </w:p>
        </w:tc>
      </w:tr>
      <w:tr w:rsidR="00312651" w:rsidRPr="00A270A1" w14:paraId="66A1CA00" w14:textId="77777777" w:rsidTr="00635B33">
        <w:trPr>
          <w:cantSplit/>
          <w:trHeight w:val="820"/>
        </w:trPr>
        <w:tc>
          <w:tcPr>
            <w:tcW w:w="178" w:type="pct"/>
            <w:vMerge/>
            <w:shd w:val="clear" w:color="auto" w:fill="F3F6F9"/>
            <w:textDirection w:val="btLr"/>
            <w:vAlign w:val="bottom"/>
          </w:tcPr>
          <w:p w14:paraId="6C284B4B" w14:textId="77777777" w:rsidR="00312651" w:rsidRPr="0057108D" w:rsidRDefault="00312651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1040" w:type="pct"/>
            <w:tcBorders>
              <w:bottom w:val="single" w:sz="4" w:space="0" w:color="auto"/>
            </w:tcBorders>
          </w:tcPr>
          <w:p w14:paraId="60DD7DDF" w14:textId="1CAAB1C9" w:rsidR="00312651" w:rsidRDefault="00E509CD" w:rsidP="0031265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R. Dolce Group</w:t>
            </w:r>
            <w:r w:rsidR="00312651" w:rsidRPr="00A270A1">
              <w:rPr>
                <w:rFonts w:ascii="Century Gothic" w:hAnsi="Century Gothic"/>
                <w:sz w:val="20"/>
                <w:szCs w:val="20"/>
              </w:rPr>
              <w:br/>
            </w:r>
            <w:r w:rsidR="00312651">
              <w:rPr>
                <w:rFonts w:ascii="Century Gothic" w:hAnsi="Century Gothic"/>
                <w:sz w:val="20"/>
                <w:szCs w:val="20"/>
              </w:rPr>
              <w:t xml:space="preserve">Pine Timber </w:t>
            </w:r>
            <w:r w:rsidR="00A31B97">
              <w:rPr>
                <w:rFonts w:ascii="Century Gothic" w:hAnsi="Century Gothic"/>
                <w:sz w:val="20"/>
                <w:szCs w:val="20"/>
              </w:rPr>
              <w:t>Ridge Office</w:t>
            </w:r>
          </w:p>
          <w:p w14:paraId="2C32B725" w14:textId="77777777" w:rsidR="00312651" w:rsidRPr="00A270A1" w:rsidRDefault="00312651" w:rsidP="0031265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Fort Myers, FL, 33913</w:t>
            </w:r>
          </w:p>
        </w:tc>
        <w:tc>
          <w:tcPr>
            <w:tcW w:w="1657" w:type="pct"/>
            <w:gridSpan w:val="3"/>
            <w:tcBorders>
              <w:bottom w:val="single" w:sz="4" w:space="0" w:color="auto"/>
            </w:tcBorders>
          </w:tcPr>
          <w:p w14:paraId="30A8C5D5" w14:textId="73249145" w:rsidR="00312651" w:rsidRPr="00A270A1" w:rsidRDefault="00312651" w:rsidP="0031265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$</w:t>
            </w:r>
            <w:r w:rsidR="00E509CD">
              <w:rPr>
                <w:rFonts w:ascii="Century Gothic" w:hAnsi="Century Gothic"/>
                <w:sz w:val="20"/>
                <w:szCs w:val="20"/>
              </w:rPr>
              <w:t>10</w:t>
            </w:r>
            <w:r w:rsidR="00CF2886">
              <w:rPr>
                <w:rFonts w:ascii="Century Gothic" w:hAnsi="Century Gothic"/>
                <w:sz w:val="20"/>
                <w:szCs w:val="20"/>
              </w:rPr>
              <w:t>0</w:t>
            </w:r>
            <w:r w:rsidR="00DA6236">
              <w:rPr>
                <w:rFonts w:ascii="Century Gothic" w:hAnsi="Century Gothic"/>
                <w:sz w:val="20"/>
                <w:szCs w:val="20"/>
              </w:rPr>
              <w:t>0.00</w:t>
            </w:r>
          </w:p>
        </w:tc>
        <w:tc>
          <w:tcPr>
            <w:tcW w:w="2125" w:type="pct"/>
            <w:tcBorders>
              <w:bottom w:val="single" w:sz="4" w:space="0" w:color="auto"/>
            </w:tcBorders>
          </w:tcPr>
          <w:p w14:paraId="55BA497B" w14:textId="1CA9FD0C" w:rsidR="00312651" w:rsidRPr="00A31B97" w:rsidRDefault="00DA6236" w:rsidP="00312651">
            <w:pPr>
              <w:rPr>
                <w:rFonts w:ascii="Century Gothic" w:hAnsi="Century Gothic"/>
                <w:bCs/>
                <w:sz w:val="20"/>
                <w:szCs w:val="20"/>
              </w:rPr>
            </w:pPr>
            <w:r>
              <w:rPr>
                <w:rFonts w:ascii="Century Gothic" w:hAnsi="Century Gothic"/>
                <w:b/>
                <w:sz w:val="20"/>
                <w:szCs w:val="20"/>
              </w:rPr>
              <w:t xml:space="preserve"> </w:t>
            </w:r>
            <w:r w:rsidR="00E509CD">
              <w:rPr>
                <w:rFonts w:ascii="Century Gothic" w:hAnsi="Century Gothic"/>
                <w:bCs/>
                <w:sz w:val="20"/>
                <w:szCs w:val="20"/>
              </w:rPr>
              <w:t>Bob Dolce</w:t>
            </w:r>
          </w:p>
        </w:tc>
      </w:tr>
      <w:tr w:rsidR="00DA6236" w:rsidRPr="00A270A1" w14:paraId="525635B0" w14:textId="77777777" w:rsidTr="00635B33">
        <w:trPr>
          <w:cantSplit/>
          <w:trHeight w:val="345"/>
        </w:trPr>
        <w:tc>
          <w:tcPr>
            <w:tcW w:w="178" w:type="pct"/>
            <w:vMerge w:val="restart"/>
            <w:shd w:val="clear" w:color="auto" w:fill="F3F6F9"/>
            <w:textDirection w:val="btLr"/>
            <w:vAlign w:val="bottom"/>
          </w:tcPr>
          <w:p w14:paraId="67CF456E" w14:textId="77777777" w:rsidR="00DA6236" w:rsidRPr="0057108D" w:rsidRDefault="00AC0652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`</w:t>
            </w:r>
            <w:r w:rsidR="00186410"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REQUIREMENTS</w:t>
            </w:r>
          </w:p>
        </w:tc>
        <w:tc>
          <w:tcPr>
            <w:tcW w:w="4822" w:type="pct"/>
            <w:gridSpan w:val="5"/>
            <w:shd w:val="clear" w:color="auto" w:fill="F3F6F9"/>
            <w:vAlign w:val="bottom"/>
          </w:tcPr>
          <w:p w14:paraId="15A7683A" w14:textId="77777777" w:rsidR="00DA6236" w:rsidRPr="00A270A1" w:rsidRDefault="00A31B97" w:rsidP="0057108D">
            <w:pPr>
              <w:pStyle w:val="Body"/>
              <w:spacing w:after="0" w:line="240" w:lineRule="auto"/>
              <w:rPr>
                <w:b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Milestones </w:t>
            </w:r>
          </w:p>
        </w:tc>
      </w:tr>
      <w:tr w:rsidR="00B82043" w:rsidRPr="00A270A1" w14:paraId="1FAB34A8" w14:textId="77777777" w:rsidTr="00635B33">
        <w:trPr>
          <w:cantSplit/>
          <w:trHeight w:val="3259"/>
        </w:trPr>
        <w:tc>
          <w:tcPr>
            <w:tcW w:w="178" w:type="pct"/>
            <w:vMerge/>
            <w:shd w:val="clear" w:color="auto" w:fill="F3F6F9"/>
            <w:textDirection w:val="btLr"/>
            <w:vAlign w:val="bottom"/>
          </w:tcPr>
          <w:p w14:paraId="505678C1" w14:textId="77777777" w:rsidR="00B82043" w:rsidRPr="0057108D" w:rsidRDefault="00B82043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</w:p>
        </w:tc>
        <w:tc>
          <w:tcPr>
            <w:tcW w:w="4822" w:type="pct"/>
            <w:gridSpan w:val="5"/>
            <w:tcBorders>
              <w:bottom w:val="single" w:sz="4" w:space="0" w:color="auto"/>
            </w:tcBorders>
          </w:tcPr>
          <w:p w14:paraId="20635975" w14:textId="09A5309C" w:rsidR="00B82043" w:rsidRDefault="00A31B97" w:rsidP="00B92E92">
            <w:pPr>
              <w:numPr>
                <w:ilvl w:val="0"/>
                <w:numId w:val="3"/>
              </w:numPr>
              <w:tabs>
                <w:tab w:val="num" w:pos="290"/>
              </w:tabs>
              <w:spacing w:before="240"/>
              <w:ind w:left="47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Setup Local</w:t>
            </w:r>
            <w:r w:rsidR="00E509CD">
              <w:rPr>
                <w:rFonts w:ascii="Century Gothic" w:hAnsi="Century Gothic"/>
                <w:sz w:val="20"/>
                <w:szCs w:val="20"/>
              </w:rPr>
              <w:t>/Remote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FA2437">
              <w:rPr>
                <w:rFonts w:ascii="Century Gothic" w:hAnsi="Century Gothic"/>
                <w:sz w:val="20"/>
                <w:szCs w:val="20"/>
              </w:rPr>
              <w:t>application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structure, </w:t>
            </w:r>
            <w:r w:rsidR="00045A08">
              <w:rPr>
                <w:rFonts w:ascii="Century Gothic" w:hAnsi="Century Gothic"/>
                <w:sz w:val="20"/>
                <w:szCs w:val="20"/>
              </w:rPr>
              <w:t xml:space="preserve">documentation, </w:t>
            </w:r>
            <w:r>
              <w:rPr>
                <w:rFonts w:ascii="Century Gothic" w:hAnsi="Century Gothic"/>
                <w:sz w:val="20"/>
                <w:szCs w:val="20"/>
              </w:rPr>
              <w:t>workflows</w:t>
            </w:r>
            <w:r w:rsidR="000F45F5">
              <w:rPr>
                <w:rFonts w:ascii="Century Gothic" w:hAnsi="Century Gothic"/>
                <w:sz w:val="20"/>
                <w:szCs w:val="20"/>
              </w:rPr>
              <w:t>,</w:t>
            </w:r>
            <w:r>
              <w:rPr>
                <w:rFonts w:ascii="Century Gothic" w:hAnsi="Century Gothic"/>
                <w:sz w:val="20"/>
                <w:szCs w:val="20"/>
              </w:rPr>
              <w:t xml:space="preserve"> and processes</w:t>
            </w:r>
            <w:r w:rsidR="00E509CD">
              <w:rPr>
                <w:rFonts w:ascii="Century Gothic" w:hAnsi="Century Gothic"/>
                <w:sz w:val="20"/>
                <w:szCs w:val="20"/>
              </w:rPr>
              <w:t xml:space="preserve"> </w:t>
            </w:r>
            <w:r w:rsidR="00163A24">
              <w:rPr>
                <w:rFonts w:ascii="Century Gothic" w:hAnsi="Century Gothic"/>
                <w:sz w:val="20"/>
                <w:szCs w:val="20"/>
              </w:rPr>
              <w:t>(GIT/DEV)</w:t>
            </w:r>
          </w:p>
          <w:p w14:paraId="250FD286" w14:textId="21468C04" w:rsidR="00214D3B" w:rsidRDefault="00FA2437" w:rsidP="0014235F">
            <w:pPr>
              <w:numPr>
                <w:ilvl w:val="0"/>
                <w:numId w:val="3"/>
              </w:numPr>
              <w:tabs>
                <w:tab w:val="num" w:pos="290"/>
              </w:tabs>
              <w:ind w:left="47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 xml:space="preserve">Create </w:t>
            </w:r>
            <w:r w:rsidR="000F45F5">
              <w:rPr>
                <w:rFonts w:ascii="Century Gothic" w:hAnsi="Century Gothic"/>
                <w:sz w:val="20"/>
                <w:szCs w:val="20"/>
              </w:rPr>
              <w:t xml:space="preserve">an </w:t>
            </w:r>
            <w:r>
              <w:rPr>
                <w:rFonts w:ascii="Century Gothic" w:hAnsi="Century Gothic"/>
                <w:sz w:val="20"/>
                <w:szCs w:val="20"/>
              </w:rPr>
              <w:t>express-server environment with globals to manage imported packages</w:t>
            </w:r>
            <w:r w:rsidR="00045A08">
              <w:rPr>
                <w:rFonts w:ascii="Century Gothic" w:hAnsi="Century Gothic"/>
                <w:sz w:val="20"/>
                <w:szCs w:val="20"/>
              </w:rPr>
              <w:t xml:space="preserve"> </w:t>
            </w:r>
          </w:p>
          <w:p w14:paraId="7C6A938B" w14:textId="748CFD97" w:rsidR="00FA2437" w:rsidRPr="00A270A1" w:rsidRDefault="00FA2437" w:rsidP="0014235F">
            <w:pPr>
              <w:numPr>
                <w:ilvl w:val="0"/>
                <w:numId w:val="3"/>
              </w:numPr>
              <w:tabs>
                <w:tab w:val="num" w:pos="290"/>
              </w:tabs>
              <w:ind w:left="470"/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Research potential production environments [</w:t>
            </w:r>
            <w:proofErr w:type="spellStart"/>
            <w:r w:rsidR="00271441">
              <w:rPr>
                <w:rFonts w:ascii="Century Gothic" w:hAnsi="Century Gothic"/>
                <w:sz w:val="20"/>
                <w:szCs w:val="20"/>
              </w:rPr>
              <w:t>V</w:t>
            </w:r>
            <w:r>
              <w:rPr>
                <w:rFonts w:ascii="Century Gothic" w:hAnsi="Century Gothic"/>
                <w:sz w:val="20"/>
                <w:szCs w:val="20"/>
              </w:rPr>
              <w:t>ercel</w:t>
            </w:r>
            <w:proofErr w:type="spellEnd"/>
            <w:r w:rsidR="00271441">
              <w:rPr>
                <w:rFonts w:ascii="Century Gothic" w:hAnsi="Century Gothic"/>
                <w:sz w:val="20"/>
                <w:szCs w:val="20"/>
              </w:rPr>
              <w:t>, Netlify, Gatsby Cloud</w:t>
            </w:r>
            <w:r>
              <w:rPr>
                <w:rFonts w:ascii="Century Gothic" w:hAnsi="Century Gothic"/>
                <w:sz w:val="20"/>
                <w:szCs w:val="20"/>
              </w:rPr>
              <w:t>] - Ongoing</w:t>
            </w:r>
          </w:p>
        </w:tc>
      </w:tr>
      <w:tr w:rsidR="0017279B" w:rsidRPr="00A270A1" w14:paraId="0C424C5B" w14:textId="77777777" w:rsidTr="005341AE">
        <w:trPr>
          <w:cantSplit/>
          <w:trHeight w:val="375"/>
        </w:trPr>
        <w:tc>
          <w:tcPr>
            <w:tcW w:w="178" w:type="pct"/>
            <w:vMerge w:val="restart"/>
            <w:shd w:val="clear" w:color="auto" w:fill="F3F6F9"/>
            <w:textDirection w:val="btLr"/>
            <w:vAlign w:val="bottom"/>
          </w:tcPr>
          <w:p w14:paraId="060FDFEF" w14:textId="77777777" w:rsidR="0017279B" w:rsidRPr="0057108D" w:rsidRDefault="0017279B" w:rsidP="0057108D">
            <w:pPr>
              <w:pStyle w:val="Body"/>
              <w:spacing w:after="0" w:line="240" w:lineRule="auto"/>
              <w:jc w:val="center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TEAM</w:t>
            </w:r>
          </w:p>
        </w:tc>
        <w:tc>
          <w:tcPr>
            <w:tcW w:w="1634" w:type="pct"/>
            <w:gridSpan w:val="3"/>
            <w:shd w:val="clear" w:color="auto" w:fill="F3F6F9"/>
            <w:vAlign w:val="bottom"/>
          </w:tcPr>
          <w:p w14:paraId="2A0E9191" w14:textId="77777777" w:rsidR="0017279B" w:rsidRPr="0057108D" w:rsidRDefault="0017279B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Lead Programmer/Developer</w:t>
            </w:r>
          </w:p>
        </w:tc>
        <w:tc>
          <w:tcPr>
            <w:tcW w:w="3188" w:type="pct"/>
            <w:gridSpan w:val="2"/>
            <w:shd w:val="clear" w:color="auto" w:fill="F3F6F9"/>
            <w:vAlign w:val="bottom"/>
          </w:tcPr>
          <w:p w14:paraId="0BF334EE" w14:textId="5FC3C49D" w:rsidR="0017279B" w:rsidRPr="0057108D" w:rsidRDefault="0017279B" w:rsidP="0057108D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>Team Members</w:t>
            </w:r>
            <w:r w:rsidR="0034501D">
              <w:rPr>
                <w:rFonts w:ascii="Calibri" w:hAnsi="Calibri" w:cs="Calibri"/>
                <w:color w:val="7D7D7D" w:themeColor="text2" w:themeShade="BF"/>
                <w:sz w:val="22"/>
                <w:szCs w:val="22"/>
              </w:rPr>
              <w:t xml:space="preserve"> &amp; Stakeholders</w:t>
            </w:r>
          </w:p>
        </w:tc>
      </w:tr>
      <w:tr w:rsidR="0017279B" w:rsidRPr="00A270A1" w14:paraId="6FC5942F" w14:textId="77777777" w:rsidTr="005341AE">
        <w:trPr>
          <w:cantSplit/>
          <w:trHeight w:val="315"/>
        </w:trPr>
        <w:tc>
          <w:tcPr>
            <w:tcW w:w="178" w:type="pct"/>
            <w:vMerge/>
            <w:shd w:val="clear" w:color="auto" w:fill="F3F6F9"/>
            <w:textDirection w:val="btLr"/>
            <w:vAlign w:val="bottom"/>
          </w:tcPr>
          <w:p w14:paraId="6677F3E2" w14:textId="77777777" w:rsidR="0017279B" w:rsidRPr="00A270A1" w:rsidRDefault="0017279B" w:rsidP="00A270A1">
            <w:pPr>
              <w:ind w:left="113" w:right="113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634" w:type="pct"/>
            <w:gridSpan w:val="3"/>
            <w:vMerge w:val="restart"/>
          </w:tcPr>
          <w:p w14:paraId="22D4011E" w14:textId="495087B9" w:rsidR="0017279B" w:rsidRDefault="0017279B" w:rsidP="00A270A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Martinique Dolce</w:t>
            </w:r>
            <w:r w:rsidR="005341AE">
              <w:rPr>
                <w:rFonts w:ascii="Century Gothic" w:hAnsi="Century Gothic"/>
                <w:sz w:val="20"/>
                <w:szCs w:val="20"/>
              </w:rPr>
              <w:br/>
              <w:t>239-309-9482</w:t>
            </w:r>
          </w:p>
          <w:p w14:paraId="3A3B9179" w14:textId="77777777" w:rsidR="0017279B" w:rsidRPr="00A270A1" w:rsidRDefault="00000000" w:rsidP="0017279B">
            <w:pPr>
              <w:rPr>
                <w:rFonts w:ascii="Century Gothic" w:hAnsi="Century Gothic"/>
                <w:sz w:val="20"/>
                <w:szCs w:val="20"/>
              </w:rPr>
            </w:pPr>
            <w:hyperlink r:id="rId9" w:history="1">
              <w:r w:rsidR="007F57E0" w:rsidRPr="000D1F80">
                <w:rPr>
                  <w:rStyle w:val="Hyperlink"/>
                  <w:rFonts w:ascii="Century Gothic" w:hAnsi="Century Gothic"/>
                  <w:sz w:val="20"/>
                  <w:szCs w:val="20"/>
                </w:rPr>
                <w:t>marti.dolce@29signals.org</w:t>
              </w:r>
            </w:hyperlink>
          </w:p>
        </w:tc>
        <w:tc>
          <w:tcPr>
            <w:tcW w:w="3188" w:type="pct"/>
            <w:gridSpan w:val="2"/>
          </w:tcPr>
          <w:p w14:paraId="1A48A3EE" w14:textId="7B7178E3" w:rsidR="0017279B" w:rsidRPr="00A270A1" w:rsidRDefault="005341AE" w:rsidP="00A270A1">
            <w:pPr>
              <w:rPr>
                <w:rFonts w:ascii="Century Gothic" w:hAnsi="Century Gothic"/>
                <w:sz w:val="22"/>
                <w:szCs w:val="22"/>
              </w:rPr>
            </w:pPr>
            <w:r>
              <w:rPr>
                <w:rFonts w:ascii="Century Gothic" w:hAnsi="Century Gothic"/>
                <w:sz w:val="22"/>
                <w:szCs w:val="22"/>
              </w:rPr>
              <w:t xml:space="preserve">Bob Dolce  </w:t>
            </w:r>
            <w:r w:rsidR="00412250">
              <w:rPr>
                <w:rFonts w:ascii="Century Gothic" w:hAnsi="Century Gothic"/>
                <w:sz w:val="22"/>
                <w:szCs w:val="22"/>
              </w:rPr>
              <w:t xml:space="preserve">     </w:t>
            </w:r>
            <w:r w:rsidR="00CF4EB7">
              <w:rPr>
                <w:rFonts w:ascii="Century Gothic" w:hAnsi="Century Gothic"/>
                <w:sz w:val="22"/>
                <w:szCs w:val="22"/>
              </w:rPr>
              <w:t xml:space="preserve">   | </w:t>
            </w:r>
            <w:r w:rsidR="007C1164">
              <w:rPr>
                <w:rFonts w:ascii="Century Gothic" w:hAnsi="Century Gothic"/>
                <w:sz w:val="22"/>
                <w:szCs w:val="22"/>
              </w:rPr>
              <w:t>xxx</w:t>
            </w:r>
            <w:r w:rsidR="00CF4EB7">
              <w:rPr>
                <w:rFonts w:ascii="Century Gothic" w:hAnsi="Century Gothic"/>
                <w:sz w:val="22"/>
                <w:szCs w:val="22"/>
              </w:rPr>
              <w:t>-xxx-</w:t>
            </w:r>
            <w:r>
              <w:rPr>
                <w:rFonts w:ascii="Century Gothic" w:hAnsi="Century Gothic"/>
                <w:sz w:val="22"/>
                <w:szCs w:val="22"/>
              </w:rPr>
              <w:t>2983</w:t>
            </w:r>
            <w:r w:rsidR="00CF4EB7">
              <w:rPr>
                <w:rFonts w:ascii="Century Gothic" w:hAnsi="Century Gothic"/>
                <w:sz w:val="22"/>
                <w:szCs w:val="22"/>
              </w:rPr>
              <w:t xml:space="preserve"> | </w:t>
            </w:r>
            <w:r>
              <w:rPr>
                <w:rFonts w:ascii="Century Gothic" w:hAnsi="Century Gothic"/>
                <w:sz w:val="22"/>
                <w:szCs w:val="22"/>
              </w:rPr>
              <w:t>bob@rdolcegroup.com</w:t>
            </w:r>
          </w:p>
        </w:tc>
      </w:tr>
      <w:tr w:rsidR="0017279B" w:rsidRPr="00A270A1" w14:paraId="33470D19" w14:textId="77777777" w:rsidTr="005341AE">
        <w:trPr>
          <w:cantSplit/>
          <w:trHeight w:val="345"/>
        </w:trPr>
        <w:tc>
          <w:tcPr>
            <w:tcW w:w="178" w:type="pct"/>
            <w:vMerge/>
            <w:shd w:val="clear" w:color="auto" w:fill="F3F6F9"/>
            <w:textDirection w:val="btLr"/>
            <w:vAlign w:val="bottom"/>
          </w:tcPr>
          <w:p w14:paraId="09D2CE28" w14:textId="77777777" w:rsidR="0017279B" w:rsidRPr="00A270A1" w:rsidRDefault="0017279B" w:rsidP="00A270A1">
            <w:pPr>
              <w:ind w:left="113" w:right="113"/>
              <w:jc w:val="center"/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1634" w:type="pct"/>
            <w:gridSpan w:val="3"/>
            <w:vMerge/>
          </w:tcPr>
          <w:p w14:paraId="773B8A67" w14:textId="77777777" w:rsidR="0017279B" w:rsidRPr="00A270A1" w:rsidRDefault="0017279B" w:rsidP="00A270A1">
            <w:pPr>
              <w:rPr>
                <w:rFonts w:ascii="Century Gothic" w:hAnsi="Century Gothic"/>
                <w:sz w:val="20"/>
                <w:szCs w:val="20"/>
              </w:rPr>
            </w:pPr>
          </w:p>
        </w:tc>
        <w:tc>
          <w:tcPr>
            <w:tcW w:w="3188" w:type="pct"/>
            <w:gridSpan w:val="2"/>
          </w:tcPr>
          <w:p w14:paraId="42398243" w14:textId="080551AA" w:rsidR="0017279B" w:rsidRPr="00A270A1" w:rsidRDefault="008E2E0B" w:rsidP="00A270A1">
            <w:pPr>
              <w:rPr>
                <w:rFonts w:ascii="Century Gothic" w:hAnsi="Century Gothic"/>
                <w:sz w:val="20"/>
                <w:szCs w:val="20"/>
              </w:rPr>
            </w:pPr>
            <w:r>
              <w:rPr>
                <w:rFonts w:ascii="Century Gothic" w:hAnsi="Century Gothic"/>
                <w:sz w:val="20"/>
                <w:szCs w:val="20"/>
              </w:rPr>
              <w:t>R. Dolce Group, Timber Ridge Office, SWFL 33913</w:t>
            </w:r>
          </w:p>
        </w:tc>
      </w:tr>
    </w:tbl>
    <w:p w14:paraId="47CE39DE" w14:textId="12C13BE2" w:rsidR="002C6A19" w:rsidRDefault="002C6A19"/>
    <w:p w14:paraId="62285185" w14:textId="65FF70FF" w:rsidR="002C6A19" w:rsidRDefault="002C6A19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2C6A19" w:rsidRPr="00A270A1" w14:paraId="1A5097FD" w14:textId="77777777" w:rsidTr="00FC751A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3FCC43C4" w14:textId="433CD77E" w:rsidR="002C6A19" w:rsidRPr="002C6A19" w:rsidRDefault="002C6A19" w:rsidP="002C6A19">
            <w:pPr>
              <w:spacing w:before="171"/>
              <w:ind w:left="110"/>
              <w:rPr>
                <w:rFonts w:ascii="Helvetica Neue"/>
              </w:rPr>
            </w:pPr>
            <w:r>
              <w:rPr>
                <w:rFonts w:ascii="Helvetica Neue"/>
                <w:color w:val="FFFFFF"/>
                <w:sz w:val="22"/>
              </w:rPr>
              <w:t>RESEARCH</w:t>
            </w:r>
            <w:r>
              <w:rPr>
                <w:rFonts w:ascii="Helvetica Neue"/>
                <w:color w:val="FFFFFF"/>
                <w:spacing w:val="-5"/>
                <w:sz w:val="22"/>
              </w:rPr>
              <w:t xml:space="preserve"> </w:t>
            </w:r>
            <w:r>
              <w:rPr>
                <w:rFonts w:ascii="Helvetica Neue"/>
                <w:color w:val="FFFFFF"/>
                <w:sz w:val="22"/>
              </w:rPr>
              <w:t>&amp;</w:t>
            </w:r>
            <w:r>
              <w:rPr>
                <w:rFonts w:ascii="Helvetica Neue"/>
                <w:color w:val="FFFFFF"/>
                <w:spacing w:val="-4"/>
                <w:sz w:val="22"/>
              </w:rPr>
              <w:t xml:space="preserve"> </w:t>
            </w:r>
            <w:r>
              <w:rPr>
                <w:rFonts w:ascii="Helvetica Neue"/>
                <w:color w:val="FFFFFF"/>
                <w:spacing w:val="-2"/>
                <w:sz w:val="22"/>
              </w:rPr>
              <w:t>PLANNING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3775"/>
        <w:gridCol w:w="10620"/>
      </w:tblGrid>
      <w:tr w:rsidR="002C6A19" w:rsidRPr="0057108D" w14:paraId="538781CA" w14:textId="77777777" w:rsidTr="00CB7AF7">
        <w:trPr>
          <w:trHeight w:val="26"/>
          <w:tblHeader/>
        </w:trPr>
        <w:tc>
          <w:tcPr>
            <w:tcW w:w="14395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4F2D94E" w14:textId="42FC04F6" w:rsidR="002C6A19" w:rsidRPr="0057108D" w:rsidRDefault="002C6A19" w:rsidP="00FC751A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WORKFLOWS</w:t>
            </w:r>
          </w:p>
        </w:tc>
      </w:tr>
      <w:tr w:rsidR="002C6A19" w:rsidRPr="00BA515F" w14:paraId="7388C9E9" w14:textId="77777777" w:rsidTr="002C6A1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186"/>
        </w:trPr>
        <w:tc>
          <w:tcPr>
            <w:tcW w:w="3775" w:type="dxa"/>
            <w:shd w:val="clear" w:color="auto" w:fill="auto"/>
            <w:tcMar>
              <w:top w:w="115" w:type="dxa"/>
              <w:bottom w:w="115" w:type="dxa"/>
            </w:tcMar>
          </w:tcPr>
          <w:p w14:paraId="0D5087D3" w14:textId="2612D432" w:rsidR="002C6A19" w:rsidRPr="002C6A19" w:rsidRDefault="002C6A19" w:rsidP="002C6A19">
            <w:pPr>
              <w:pStyle w:val="TableBodyText"/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This section explores a bottom-up approach to the development of this application.</w:t>
            </w:r>
            <w:r w:rsidR="00595624">
              <w:rPr>
                <w:sz w:val="20"/>
                <w:szCs w:val="20"/>
              </w:rPr>
              <w:t xml:space="preserve"> </w:t>
            </w:r>
            <w:r w:rsidRPr="002C6A19">
              <w:rPr>
                <w:sz w:val="20"/>
                <w:szCs w:val="20"/>
              </w:rPr>
              <w:t xml:space="preserve">Starting with the environment or production platform, </w:t>
            </w:r>
            <w:r w:rsidR="000F45F5">
              <w:rPr>
                <w:sz w:val="20"/>
                <w:szCs w:val="20"/>
              </w:rPr>
              <w:t>its</w:t>
            </w:r>
            <w:r w:rsidRPr="002C6A19">
              <w:rPr>
                <w:sz w:val="20"/>
                <w:szCs w:val="20"/>
              </w:rPr>
              <w:t xml:space="preserve"> limitations</w:t>
            </w:r>
            <w:r w:rsidR="000F45F5">
              <w:rPr>
                <w:sz w:val="20"/>
                <w:szCs w:val="20"/>
              </w:rPr>
              <w:t>,</w:t>
            </w:r>
            <w:r w:rsidRPr="002C6A19">
              <w:rPr>
                <w:sz w:val="20"/>
                <w:szCs w:val="20"/>
              </w:rPr>
              <w:t xml:space="preserve"> and how those limitations may impact the </w:t>
            </w:r>
            <w:r w:rsidR="00595624">
              <w:rPr>
                <w:sz w:val="20"/>
                <w:szCs w:val="20"/>
              </w:rPr>
              <w:t>site's</w:t>
            </w:r>
            <w:r w:rsidR="000F45F5">
              <w:rPr>
                <w:sz w:val="20"/>
                <w:szCs w:val="20"/>
              </w:rPr>
              <w:t xml:space="preserve"> overall functionality</w:t>
            </w:r>
            <w:r w:rsidRPr="002C6A19">
              <w:rPr>
                <w:sz w:val="20"/>
                <w:szCs w:val="20"/>
              </w:rPr>
              <w:t xml:space="preserve"> and outcomes.</w:t>
            </w:r>
          </w:p>
          <w:p w14:paraId="65776285" w14:textId="77777777" w:rsidR="002C6A19" w:rsidRPr="002C6A19" w:rsidRDefault="002C6A19" w:rsidP="002C6A19">
            <w:pPr>
              <w:pStyle w:val="TableBodyText"/>
              <w:rPr>
                <w:sz w:val="20"/>
                <w:szCs w:val="20"/>
              </w:rPr>
            </w:pPr>
          </w:p>
          <w:p w14:paraId="300B835A" w14:textId="77777777" w:rsidR="002C6A19" w:rsidRPr="002C6A19" w:rsidRDefault="002C6A19" w:rsidP="002C6A19">
            <w:pPr>
              <w:pStyle w:val="TableBodyText"/>
              <w:rPr>
                <w:b/>
                <w:sz w:val="20"/>
                <w:szCs w:val="20"/>
              </w:rPr>
            </w:pPr>
            <w:r w:rsidRPr="002C6A19">
              <w:rPr>
                <w:b/>
                <w:sz w:val="20"/>
                <w:szCs w:val="20"/>
              </w:rPr>
              <w:t>Core specifications require:</w:t>
            </w:r>
          </w:p>
          <w:p w14:paraId="44BAD0E9" w14:textId="77777777" w:rsidR="002C6A19" w:rsidRPr="002C6A19" w:rsidRDefault="002C6A19" w:rsidP="002C6A19">
            <w:pPr>
              <w:pStyle w:val="TableBodyText"/>
              <w:rPr>
                <w:b/>
                <w:sz w:val="20"/>
                <w:szCs w:val="20"/>
              </w:rPr>
            </w:pPr>
          </w:p>
          <w:p w14:paraId="4DED63D8" w14:textId="194A67EC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Property Listings</w:t>
            </w:r>
          </w:p>
          <w:p w14:paraId="56818F77" w14:textId="7346F136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Users</w:t>
            </w:r>
          </w:p>
          <w:p w14:paraId="03A0A114" w14:textId="6D828977" w:rsidR="002C6A19" w:rsidRP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Roles</w:t>
            </w:r>
          </w:p>
          <w:p w14:paraId="271C3035" w14:textId="14C497A5" w:rsidR="002C6A19" w:rsidRDefault="002C6A19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t>MongoDB Atlas with Express, React and Node.js</w:t>
            </w:r>
          </w:p>
          <w:p w14:paraId="54FA5E4C" w14:textId="083E2F75" w:rsidR="001D7891" w:rsidRPr="002C6A19" w:rsidRDefault="001D7891" w:rsidP="002C6A19">
            <w:pPr>
              <w:pStyle w:val="TableBodyText"/>
              <w:numPr>
                <w:ilvl w:val="0"/>
                <w:numId w:val="16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Private Routing </w:t>
            </w:r>
            <w:r w:rsidR="00595624">
              <w:rPr>
                <w:sz w:val="20"/>
                <w:szCs w:val="20"/>
              </w:rPr>
              <w:t>requires</w:t>
            </w:r>
            <w:r>
              <w:rPr>
                <w:sz w:val="20"/>
                <w:szCs w:val="20"/>
              </w:rPr>
              <w:t xml:space="preserve"> </w:t>
            </w:r>
            <w:r w:rsidR="00595624">
              <w:rPr>
                <w:sz w:val="20"/>
                <w:szCs w:val="20"/>
              </w:rPr>
              <w:t xml:space="preserve">an </w:t>
            </w:r>
            <w:r>
              <w:rPr>
                <w:sz w:val="20"/>
                <w:szCs w:val="20"/>
              </w:rPr>
              <w:t>administrative role with authentication</w:t>
            </w:r>
          </w:p>
          <w:p w14:paraId="60A04F20" w14:textId="77777777" w:rsidR="002C6A19" w:rsidRPr="00BA515F" w:rsidRDefault="002C6A19" w:rsidP="00FC751A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0620" w:type="dxa"/>
            <w:shd w:val="clear" w:color="auto" w:fill="auto"/>
          </w:tcPr>
          <w:p w14:paraId="3BFCFD28" w14:textId="1DF5C2F0" w:rsidR="002C6A19" w:rsidRPr="00BA515F" w:rsidRDefault="002C6A19" w:rsidP="00FC751A">
            <w:pPr>
              <w:pStyle w:val="TableBodyText"/>
              <w:rPr>
                <w:sz w:val="20"/>
                <w:szCs w:val="20"/>
              </w:rPr>
            </w:pPr>
            <w:r w:rsidRPr="002C6A19">
              <w:rPr>
                <w:sz w:val="20"/>
                <w:szCs w:val="20"/>
              </w:rPr>
              <w:drawing>
                <wp:inline distT="0" distB="0" distL="0" distR="0" wp14:anchorId="78442808" wp14:editId="161AB2CF">
                  <wp:extent cx="6583680" cy="4123034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83680" cy="4123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A22F5A4" w14:textId="09D5C918" w:rsidR="002C6A19" w:rsidRDefault="002C6A19"/>
    <w:p w14:paraId="69906247" w14:textId="77777777" w:rsidR="002C6A19" w:rsidRDefault="002C6A19">
      <w:r>
        <w:br w:type="page"/>
      </w:r>
    </w:p>
    <w:p w14:paraId="31BEAB27" w14:textId="3B8250D6" w:rsidR="004F4E84" w:rsidRDefault="004F4E84" w:rsidP="004F4E84">
      <w:pPr>
        <w:pStyle w:val="Name"/>
      </w:pPr>
      <w:r>
        <w:lastRenderedPageBreak/>
        <w:t>Managing Permissions &amp; Access Via Roles</w:t>
      </w:r>
    </w:p>
    <w:p w14:paraId="7AB8B4E8" w14:textId="7F8B66D2" w:rsidR="004F4E84" w:rsidRDefault="004F4E84" w:rsidP="004F4E84"/>
    <w:p w14:paraId="1B011BE6" w14:textId="12AB0B2E" w:rsidR="004F4E84" w:rsidRDefault="000F45F5" w:rsidP="004F4E84">
      <w:r w:rsidRPr="000F45F5">
        <w:drawing>
          <wp:anchor distT="0" distB="0" distL="114300" distR="114300" simplePos="0" relativeHeight="251658240" behindDoc="0" locked="0" layoutInCell="1" allowOverlap="1" wp14:anchorId="0BC7C8F9" wp14:editId="70ECA486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994879" cy="4276725"/>
            <wp:effectExtent l="0" t="0" r="5715" b="3175"/>
            <wp:wrapSquare wrapText="bothSides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1742"/>
                    <a:stretch/>
                  </pic:blipFill>
                  <pic:spPr bwMode="auto">
                    <a:xfrm>
                      <a:off x="0" y="0"/>
                      <a:ext cx="3994879" cy="4276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95624">
        <w:t xml:space="preserve">The question of how to add required data on server launch may require the concept of seeding, similar to ruby. I'll need to do more research on </w:t>
      </w:r>
      <w:r w:rsidR="004F4E84" w:rsidRPr="008F70DA">
        <w:t>seed</w:t>
      </w:r>
      <w:r w:rsidR="00595624">
        <w:t>ing data</w:t>
      </w:r>
      <w:r w:rsidR="004F4E84" w:rsidRPr="008F70DA">
        <w:t xml:space="preserve"> </w:t>
      </w:r>
      <w:r w:rsidR="00595624">
        <w:t>using</w:t>
      </w:r>
      <w:r w:rsidR="004F4E84" w:rsidRPr="008F70DA">
        <w:t xml:space="preserve"> </w:t>
      </w:r>
      <w:r w:rsidR="00595624">
        <w:t>Mongoose and possibly JSON</w:t>
      </w:r>
      <w:r w:rsidR="004F4E84" w:rsidRPr="008F70DA">
        <w:t xml:space="preserve">.  </w:t>
      </w:r>
    </w:p>
    <w:p w14:paraId="40BF4ECF" w14:textId="77777777" w:rsidR="000F45F5" w:rsidRDefault="000F45F5" w:rsidP="004F4E84"/>
    <w:p w14:paraId="14980486" w14:textId="52F29EB4" w:rsidR="004F4E84" w:rsidRDefault="004F4E84" w:rsidP="004F4E84">
      <w:r w:rsidRPr="008F70DA">
        <w:t>Maybe something like:</w:t>
      </w:r>
      <w:r>
        <w:t xml:space="preserve"> </w:t>
      </w:r>
      <w:hyperlink r:id="rId12" w:history="1">
        <w:r w:rsidRPr="00AF0D3D">
          <w:rPr>
            <w:rStyle w:val="Hyperlink"/>
          </w:rPr>
          <w:t>https://stackoverflow.com/questions/44427563/what-is-the-best-way-to-seed-data-in-nodejs-mongoose</w:t>
        </w:r>
      </w:hyperlink>
    </w:p>
    <w:p w14:paraId="26F24479" w14:textId="78924EA5" w:rsidR="004F4E84" w:rsidRDefault="004F4E84" w:rsidP="004F4E84"/>
    <w:p w14:paraId="3739ADD9" w14:textId="6557EEFD" w:rsidR="004F4E84" w:rsidRDefault="004F4E84" w:rsidP="004F4E84">
      <w:hyperlink r:id="rId13" w:history="1">
        <w:r w:rsidRPr="00AF0D3D">
          <w:rPr>
            <w:rStyle w:val="Hyperlink"/>
          </w:rPr>
          <w:t>https://github.com/mrsdo/react-user-onboarding/blob/main/server/app/models/role.model.js</w:t>
        </w:r>
      </w:hyperlink>
      <w:r>
        <w:t xml:space="preserve"> </w:t>
      </w:r>
    </w:p>
    <w:p w14:paraId="79784E80" w14:textId="14346982" w:rsidR="007C58BF" w:rsidRDefault="007C58BF" w:rsidP="004F4E84"/>
    <w:p w14:paraId="204D386A" w14:textId="1A1C9844" w:rsidR="007C58BF" w:rsidRDefault="005F7D8C" w:rsidP="005F7D8C">
      <w:pPr>
        <w:pStyle w:val="Heading3"/>
      </w:pPr>
      <w:r>
        <w:t>Authentication with Private Routes</w:t>
      </w:r>
    </w:p>
    <w:p w14:paraId="560A1A61" w14:textId="28BE73FF" w:rsidR="005F7D8C" w:rsidRDefault="005F7D8C" w:rsidP="004F4E84"/>
    <w:p w14:paraId="3ACF3A25" w14:textId="62C97D60" w:rsidR="004F4E84" w:rsidRDefault="005F7D8C" w:rsidP="004F4E84">
      <w:r>
        <w:t>Preventing users from editing core collections will require implementing roles.</w:t>
      </w:r>
      <w:r w:rsidR="00595624">
        <w:t xml:space="preserve"> </w:t>
      </w:r>
      <w:r>
        <w:t>In this case</w:t>
      </w:r>
      <w:r w:rsidR="000F45F5">
        <w:t>,</w:t>
      </w:r>
      <w:r>
        <w:t xml:space="preserve"> </w:t>
      </w:r>
      <w:r w:rsidR="00595624">
        <w:t xml:space="preserve">the </w:t>
      </w:r>
      <w:r>
        <w:t>roles are Admin, Moderator</w:t>
      </w:r>
      <w:r w:rsidR="00595624">
        <w:t>,</w:t>
      </w:r>
      <w:r>
        <w:t xml:space="preserve"> and user.  </w:t>
      </w:r>
    </w:p>
    <w:p w14:paraId="40F3BBC9" w14:textId="200BA085" w:rsidR="005F7D8C" w:rsidRDefault="005F7D8C" w:rsidP="004F4E84"/>
    <w:p w14:paraId="5045F1BF" w14:textId="58E19527" w:rsidR="005F7D8C" w:rsidRDefault="005F7D8C" w:rsidP="004F4E84">
      <w:r>
        <w:t>Admin: GET/POST/PUT/EDIT/DELETE – ALL</w:t>
      </w:r>
    </w:p>
    <w:p w14:paraId="53C292DB" w14:textId="60C658CD" w:rsidR="005F7D8C" w:rsidRDefault="005F7D8C" w:rsidP="004F4E84">
      <w:r>
        <w:t>Moderators: GET/POST/PUT/EDIT – Assigned Listing | Personal Account</w:t>
      </w:r>
    </w:p>
    <w:p w14:paraId="39C88833" w14:textId="595710A2" w:rsidR="005F7D8C" w:rsidRDefault="005F7D8C" w:rsidP="004F4E84">
      <w:r>
        <w:t>Users: GET – Listings | EDIT – Personal Account</w:t>
      </w:r>
    </w:p>
    <w:p w14:paraId="7C260119" w14:textId="217EC5E1" w:rsidR="005F7D8C" w:rsidRDefault="005F7D8C" w:rsidP="004F4E84"/>
    <w:p w14:paraId="3B830532" w14:textId="77777777" w:rsidR="000F45F5" w:rsidRDefault="000F45F5" w:rsidP="005F7D8C">
      <w:pPr>
        <w:pStyle w:val="Heading3"/>
      </w:pPr>
    </w:p>
    <w:p w14:paraId="28050689" w14:textId="77777777" w:rsidR="000F45F5" w:rsidRDefault="000F45F5" w:rsidP="005F7D8C">
      <w:pPr>
        <w:pStyle w:val="Heading3"/>
      </w:pPr>
    </w:p>
    <w:p w14:paraId="086D92BB" w14:textId="63D874A2" w:rsidR="005F7D8C" w:rsidRDefault="005F7D8C" w:rsidP="005F7D8C">
      <w:pPr>
        <w:pStyle w:val="Heading3"/>
      </w:pPr>
      <w:r>
        <w:t>Adding Roles at Server Launch</w:t>
      </w:r>
    </w:p>
    <w:p w14:paraId="6E292581" w14:textId="275BD897" w:rsidR="005F7D8C" w:rsidRDefault="005F7D8C" w:rsidP="005F7D8C"/>
    <w:p w14:paraId="37232484" w14:textId="4C1B8660" w:rsidR="005F7D8C" w:rsidRDefault="00595624" w:rsidP="005F7D8C">
      <w:r>
        <w:t>Server.js adds roles to MongoDB on launch</w:t>
      </w:r>
      <w:r w:rsidR="000F45F5">
        <w:t>.</w:t>
      </w:r>
    </w:p>
    <w:p w14:paraId="319CCAFA" w14:textId="14582B2B" w:rsidR="005F7D8C" w:rsidRDefault="005F7D8C" w:rsidP="004F4E84"/>
    <w:p w14:paraId="1D8B875C" w14:textId="611CD7E3" w:rsidR="000F45F5" w:rsidRDefault="000F45F5">
      <w:r>
        <w:br w:type="page"/>
      </w:r>
    </w:p>
    <w:p w14:paraId="5550A665" w14:textId="77777777" w:rsidR="005F7D8C" w:rsidRDefault="005F7D8C" w:rsidP="004F4E84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4F4E84" w:rsidRPr="00A270A1" w14:paraId="1B08E551" w14:textId="77777777" w:rsidTr="00FC751A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3AF66EE4" w14:textId="3992A015" w:rsidR="004F4E84" w:rsidRPr="0033531C" w:rsidRDefault="004F4E84" w:rsidP="00FC751A">
            <w:pPr>
              <w:pStyle w:val="Heading1"/>
            </w:pPr>
            <w:r>
              <w:rPr>
                <w:rFonts w:eastAsia="Arial Unicode MS"/>
                <w:bdr w:val="nil"/>
              </w:rPr>
              <w:t>DATA</w:t>
            </w:r>
            <w:r w:rsidRPr="0033531C">
              <w:rPr>
                <w:rFonts w:eastAsia="Arial Unicode MS"/>
                <w:bdr w:val="nil"/>
              </w:rPr>
              <w:t>:</w:t>
            </w:r>
            <w:r>
              <w:rPr>
                <w:rFonts w:eastAsia="Arial Unicode MS"/>
                <w:bdr w:val="nil"/>
              </w:rPr>
              <w:t xml:space="preserve"> </w:t>
            </w:r>
            <w:r w:rsidRPr="00F3329F">
              <w:rPr>
                <w:rFonts w:eastAsia="Arial Unicode MS"/>
                <w:bdr w:val="nil"/>
              </w:rPr>
              <w:t>Roles</w:t>
            </w:r>
            <w:r>
              <w:rPr>
                <w:rFonts w:eastAsia="Arial Unicode MS"/>
                <w:bdr w:val="nil"/>
              </w:rPr>
              <w:t xml:space="preserve"> are automatically added to MongoDB via Mongoose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333"/>
        <w:gridCol w:w="2205"/>
        <w:gridCol w:w="2205"/>
        <w:gridCol w:w="2205"/>
        <w:gridCol w:w="5442"/>
      </w:tblGrid>
      <w:tr w:rsidR="004F4E84" w:rsidRPr="007224F6" w14:paraId="141B86ED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3F5208A7" w14:textId="77777777" w:rsidR="004F4E84" w:rsidRDefault="004F4E84" w:rsidP="00FC751A">
            <w:pPr>
              <w:pStyle w:val="TableBodyText"/>
            </w:pPr>
            <w:r>
              <w:t>FIELDS</w:t>
            </w:r>
          </w:p>
        </w:tc>
        <w:tc>
          <w:tcPr>
            <w:tcW w:w="766" w:type="pct"/>
            <w:shd w:val="clear" w:color="auto" w:fill="F3F6F9"/>
            <w:tcMar>
              <w:top w:w="115" w:type="dxa"/>
              <w:bottom w:w="115" w:type="dxa"/>
            </w:tcMar>
          </w:tcPr>
          <w:p w14:paraId="4922B94C" w14:textId="77777777" w:rsidR="004F4E84" w:rsidRDefault="004F4E84" w:rsidP="00FC751A">
            <w:pPr>
              <w:pStyle w:val="TableBodyText"/>
            </w:pPr>
            <w:r>
              <w:t>DATATYPE</w:t>
            </w:r>
          </w:p>
        </w:tc>
        <w:tc>
          <w:tcPr>
            <w:tcW w:w="766" w:type="pct"/>
            <w:shd w:val="clear" w:color="auto" w:fill="F3F6F9"/>
          </w:tcPr>
          <w:p w14:paraId="542B6F27" w14:textId="77777777" w:rsidR="004F4E84" w:rsidRDefault="004F4E84" w:rsidP="00FC751A">
            <w:pPr>
              <w:pStyle w:val="TableBodyText"/>
            </w:pPr>
            <w:r>
              <w:t>NULL (Y/N)</w:t>
            </w:r>
          </w:p>
        </w:tc>
        <w:tc>
          <w:tcPr>
            <w:tcW w:w="766" w:type="pct"/>
            <w:shd w:val="clear" w:color="auto" w:fill="F3F6F9"/>
          </w:tcPr>
          <w:p w14:paraId="2153FD24" w14:textId="77777777" w:rsidR="004F4E84" w:rsidRDefault="004F4E84" w:rsidP="00FC751A">
            <w:pPr>
              <w:pStyle w:val="TableBodyText"/>
            </w:pPr>
            <w:r>
              <w:t>KEY</w:t>
            </w:r>
          </w:p>
        </w:tc>
        <w:tc>
          <w:tcPr>
            <w:tcW w:w="1891" w:type="pct"/>
            <w:shd w:val="clear" w:color="auto" w:fill="F3F6F9"/>
          </w:tcPr>
          <w:p w14:paraId="2E231CFB" w14:textId="77777777" w:rsidR="004F4E84" w:rsidRDefault="004F4E84" w:rsidP="00FC751A">
            <w:pPr>
              <w:pStyle w:val="TableBodyText"/>
            </w:pPr>
            <w:r>
              <w:t>EXTRA</w:t>
            </w:r>
          </w:p>
        </w:tc>
      </w:tr>
      <w:tr w:rsidR="004F4E84" w:rsidRPr="007224F6" w14:paraId="4C4BFA51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7F13FF58" w14:textId="77777777" w:rsidR="004F4E84" w:rsidRDefault="004F4E84" w:rsidP="00FC751A">
            <w:pPr>
              <w:pStyle w:val="TableBodyText"/>
            </w:pPr>
            <w:proofErr w:type="spellStart"/>
            <w:r>
              <w:t>RoleID</w:t>
            </w:r>
            <w:proofErr w:type="spellEnd"/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3D37DD96" w14:textId="77777777" w:rsidR="004F4E84" w:rsidRDefault="004F4E84" w:rsidP="00FC751A">
            <w:pPr>
              <w:pStyle w:val="TableBodyText"/>
            </w:pPr>
            <w:r>
              <w:t>INT</w:t>
            </w:r>
          </w:p>
        </w:tc>
        <w:tc>
          <w:tcPr>
            <w:tcW w:w="766" w:type="pct"/>
            <w:shd w:val="clear" w:color="auto" w:fill="auto"/>
          </w:tcPr>
          <w:p w14:paraId="233C9ED5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67A614F6" w14:textId="77777777" w:rsidR="004F4E84" w:rsidRDefault="004F4E84" w:rsidP="00FC751A">
            <w:pPr>
              <w:pStyle w:val="TableBodyText"/>
            </w:pPr>
            <w:r>
              <w:t>PRI</w:t>
            </w:r>
          </w:p>
        </w:tc>
        <w:tc>
          <w:tcPr>
            <w:tcW w:w="1891" w:type="pct"/>
            <w:shd w:val="clear" w:color="auto" w:fill="auto"/>
          </w:tcPr>
          <w:p w14:paraId="697F1B6C" w14:textId="77777777" w:rsidR="004F4E84" w:rsidRDefault="004F4E84" w:rsidP="00FC751A">
            <w:pPr>
              <w:pStyle w:val="TableBodyText"/>
            </w:pPr>
            <w:proofErr w:type="spellStart"/>
            <w:r>
              <w:t>Auto_Inc</w:t>
            </w:r>
            <w:proofErr w:type="spellEnd"/>
          </w:p>
        </w:tc>
      </w:tr>
      <w:tr w:rsidR="004F4E84" w:rsidRPr="007224F6" w14:paraId="5CB498B0" w14:textId="77777777" w:rsidTr="00FC751A">
        <w:trPr>
          <w:trHeight w:val="281"/>
        </w:trPr>
        <w:tc>
          <w:tcPr>
            <w:tcW w:w="811" w:type="pct"/>
            <w:shd w:val="clear" w:color="auto" w:fill="F3F6F9"/>
            <w:tcMar>
              <w:top w:w="115" w:type="dxa"/>
              <w:bottom w:w="115" w:type="dxa"/>
            </w:tcMar>
          </w:tcPr>
          <w:p w14:paraId="19CEC77A" w14:textId="77777777" w:rsidR="004F4E84" w:rsidRDefault="004F4E84" w:rsidP="00FC751A">
            <w:pPr>
              <w:pStyle w:val="TableBodyText"/>
            </w:pPr>
            <w:proofErr w:type="spellStart"/>
            <w:r>
              <w:t>RoleName</w:t>
            </w:r>
            <w:proofErr w:type="spellEnd"/>
          </w:p>
        </w:tc>
        <w:tc>
          <w:tcPr>
            <w:tcW w:w="766" w:type="pct"/>
            <w:shd w:val="clear" w:color="auto" w:fill="auto"/>
            <w:tcMar>
              <w:top w:w="115" w:type="dxa"/>
              <w:bottom w:w="115" w:type="dxa"/>
            </w:tcMar>
          </w:tcPr>
          <w:p w14:paraId="2CC742D4" w14:textId="77777777" w:rsidR="004F4E84" w:rsidRDefault="004F4E84" w:rsidP="00FC751A">
            <w:pPr>
              <w:pStyle w:val="TableBodyText"/>
            </w:pPr>
            <w:r>
              <w:t>STR</w:t>
            </w:r>
          </w:p>
        </w:tc>
        <w:tc>
          <w:tcPr>
            <w:tcW w:w="766" w:type="pct"/>
            <w:shd w:val="clear" w:color="auto" w:fill="auto"/>
          </w:tcPr>
          <w:p w14:paraId="735B78A2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766" w:type="pct"/>
            <w:shd w:val="clear" w:color="auto" w:fill="auto"/>
          </w:tcPr>
          <w:p w14:paraId="172FD2D8" w14:textId="77777777" w:rsidR="004F4E84" w:rsidRDefault="004F4E84" w:rsidP="00FC751A">
            <w:pPr>
              <w:pStyle w:val="TableBodyText"/>
            </w:pPr>
            <w:r>
              <w:t>N</w:t>
            </w:r>
          </w:p>
        </w:tc>
        <w:tc>
          <w:tcPr>
            <w:tcW w:w="1891" w:type="pct"/>
            <w:shd w:val="clear" w:color="auto" w:fill="auto"/>
          </w:tcPr>
          <w:p w14:paraId="20B862D7" w14:textId="77777777" w:rsidR="004F4E84" w:rsidRDefault="004F4E84" w:rsidP="00FC751A">
            <w:pPr>
              <w:pStyle w:val="TableBodyText"/>
            </w:pPr>
            <w:r>
              <w:t>-</w:t>
            </w:r>
          </w:p>
        </w:tc>
      </w:tr>
    </w:tbl>
    <w:p w14:paraId="175275D3" w14:textId="77777777" w:rsidR="004F4E84" w:rsidRDefault="004F4E84" w:rsidP="004F4E84"/>
    <w:p w14:paraId="517EE9FB" w14:textId="43A1DEE9" w:rsidR="004F4E84" w:rsidRDefault="004F4E84" w:rsidP="004F4E84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4F4E84" w:rsidRPr="00A270A1" w14:paraId="00CAD771" w14:textId="77777777" w:rsidTr="00FC751A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0CE32338" w14:textId="29CBAEB9" w:rsidR="004F4E84" w:rsidRPr="0033531C" w:rsidRDefault="00364C75" w:rsidP="00FC751A">
            <w:pPr>
              <w:pStyle w:val="Heading1"/>
            </w:pPr>
            <w:r>
              <w:rPr>
                <w:rFonts w:eastAsia="Arial Unicode MS"/>
                <w:bdr w:val="nil"/>
              </w:rPr>
              <w:t xml:space="preserve">ADMIN </w:t>
            </w:r>
            <w:r w:rsidR="004F4E84">
              <w:rPr>
                <w:rFonts w:eastAsia="Arial Unicode MS"/>
                <w:bdr w:val="nil"/>
              </w:rPr>
              <w:t>ROUTING</w:t>
            </w:r>
            <w:r w:rsidR="004F4E84" w:rsidRPr="0033531C">
              <w:rPr>
                <w:rFonts w:eastAsia="Arial Unicode MS"/>
                <w:bdr w:val="nil"/>
              </w:rPr>
              <w:t>:</w:t>
            </w:r>
            <w:r w:rsidR="004F4E84">
              <w:rPr>
                <w:rFonts w:eastAsia="Arial Unicode MS"/>
                <w:bdr w:val="nil"/>
              </w:rPr>
              <w:t xml:space="preserve"> Roles</w:t>
            </w:r>
            <w:r>
              <w:rPr>
                <w:rFonts w:eastAsia="Arial Unicode MS"/>
                <w:bdr w:val="nil"/>
              </w:rPr>
              <w:t xml:space="preserve"> are limited to administrative login</w:t>
            </w:r>
          </w:p>
        </w:tc>
      </w:tr>
    </w:tbl>
    <w:tbl>
      <w:tblPr>
        <w:tblStyle w:val="TableGrid"/>
        <w:tblW w:w="5000" w:type="pct"/>
        <w:tblBorders>
          <w:top w:val="dotted" w:sz="4" w:space="0" w:color="62676E"/>
          <w:left w:val="dotted" w:sz="4" w:space="0" w:color="62676E"/>
          <w:bottom w:val="dotted" w:sz="4" w:space="0" w:color="62676E"/>
          <w:right w:val="dotted" w:sz="4" w:space="0" w:color="62676E"/>
          <w:insideH w:val="dotted" w:sz="4" w:space="0" w:color="62676E"/>
          <w:insideV w:val="dotted" w:sz="4" w:space="0" w:color="62676E"/>
        </w:tblBorders>
        <w:shd w:val="clear" w:color="auto" w:fill="F34F4F"/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251"/>
        <w:gridCol w:w="2118"/>
        <w:gridCol w:w="4625"/>
        <w:gridCol w:w="5396"/>
      </w:tblGrid>
      <w:tr w:rsidR="004F4E84" w:rsidRPr="007224F6" w14:paraId="0F71B995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00B7B118" w14:textId="77777777" w:rsidR="004F4E84" w:rsidRDefault="004F4E84" w:rsidP="00FC751A">
            <w:pPr>
              <w:pStyle w:val="TableBodyText"/>
            </w:pPr>
            <w:r>
              <w:t>VERB</w:t>
            </w:r>
          </w:p>
        </w:tc>
        <w:tc>
          <w:tcPr>
            <w:tcW w:w="736" w:type="pct"/>
            <w:shd w:val="clear" w:color="auto" w:fill="F3F6F9"/>
            <w:tcMar>
              <w:top w:w="115" w:type="dxa"/>
              <w:bottom w:w="115" w:type="dxa"/>
            </w:tcMar>
          </w:tcPr>
          <w:p w14:paraId="22118B30" w14:textId="77777777" w:rsidR="004F4E84" w:rsidRDefault="004F4E84" w:rsidP="00FC751A">
            <w:pPr>
              <w:pStyle w:val="TableBodyText"/>
            </w:pPr>
            <w:r>
              <w:t>ROUTE</w:t>
            </w:r>
          </w:p>
        </w:tc>
        <w:tc>
          <w:tcPr>
            <w:tcW w:w="1607" w:type="pct"/>
            <w:shd w:val="clear" w:color="auto" w:fill="F3F6F9"/>
          </w:tcPr>
          <w:p w14:paraId="16156886" w14:textId="77777777" w:rsidR="004F4E84" w:rsidRDefault="004F4E84" w:rsidP="00FC751A">
            <w:pPr>
              <w:pStyle w:val="TableBodyText"/>
            </w:pPr>
            <w:r>
              <w:t xml:space="preserve">ACTION: </w:t>
            </w:r>
            <w:proofErr w:type="spellStart"/>
            <w:r>
              <w:t>RolesRouter</w:t>
            </w:r>
            <w:proofErr w:type="spellEnd"/>
            <w:r>
              <w:t xml:space="preserve"> </w:t>
            </w:r>
            <w:r w:rsidRPr="004E6576">
              <w:t>('/')</w:t>
            </w:r>
          </w:p>
        </w:tc>
        <w:tc>
          <w:tcPr>
            <w:tcW w:w="1875" w:type="pct"/>
            <w:shd w:val="clear" w:color="auto" w:fill="F3F6F9"/>
          </w:tcPr>
          <w:p w14:paraId="4E578AB9" w14:textId="77777777" w:rsidR="004F4E84" w:rsidRDefault="004F4E84" w:rsidP="00FC751A">
            <w:pPr>
              <w:pStyle w:val="TableBodyText"/>
            </w:pPr>
            <w:r>
              <w:t>DESCRIPTION</w:t>
            </w:r>
          </w:p>
        </w:tc>
      </w:tr>
      <w:tr w:rsidR="004F4E84" w:rsidRPr="007224F6" w14:paraId="5D97C545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18E9472C" w14:textId="77777777" w:rsidR="004F4E84" w:rsidRDefault="004F4E84" w:rsidP="00FC751A">
            <w:pPr>
              <w:pStyle w:val="TableBodyText"/>
            </w:pPr>
            <w:r w:rsidRPr="00593F37">
              <w:t>GET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485C25BF" w14:textId="0D6EFF21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</w:t>
            </w:r>
            <w:r>
              <w:t>roles'</w:t>
            </w:r>
          </w:p>
        </w:tc>
        <w:tc>
          <w:tcPr>
            <w:tcW w:w="1607" w:type="pct"/>
            <w:shd w:val="clear" w:color="auto" w:fill="auto"/>
          </w:tcPr>
          <w:p w14:paraId="1220E429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Role.All</w:t>
            </w:r>
            <w:proofErr w:type="spellEnd"/>
          </w:p>
        </w:tc>
        <w:tc>
          <w:tcPr>
            <w:tcW w:w="1875" w:type="pct"/>
            <w:shd w:val="clear" w:color="auto" w:fill="auto"/>
          </w:tcPr>
          <w:p w14:paraId="12DDAF38" w14:textId="77777777" w:rsidR="004F4E84" w:rsidRDefault="004F4E84" w:rsidP="00FC751A">
            <w:pPr>
              <w:pStyle w:val="TableBodyText"/>
            </w:pPr>
            <w:proofErr w:type="gramStart"/>
            <w:r w:rsidRPr="004E6576">
              <w:t>.all</w:t>
            </w:r>
            <w:proofErr w:type="gramEnd"/>
            <w:r w:rsidRPr="004E6576">
              <w:t>((req, res, next)</w:t>
            </w:r>
            <w:r>
              <w:t xml:space="preserve"> or </w:t>
            </w:r>
            <w:r w:rsidRPr="00BC7390">
              <w:t>.get((req, res)</w:t>
            </w:r>
          </w:p>
        </w:tc>
      </w:tr>
      <w:tr w:rsidR="004F4E84" w:rsidRPr="007224F6" w14:paraId="25F59365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2277BE50" w14:textId="77777777" w:rsidR="004F4E84" w:rsidRDefault="004F4E84" w:rsidP="00FC751A">
            <w:pPr>
              <w:pStyle w:val="TableBodyText"/>
            </w:pPr>
            <w:r w:rsidRPr="00593F37">
              <w:t>GET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66CCB929" w14:textId="6C459B2F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/roles/new</w:t>
            </w:r>
            <w:r>
              <w:t>'</w:t>
            </w:r>
          </w:p>
        </w:tc>
        <w:tc>
          <w:tcPr>
            <w:tcW w:w="1607" w:type="pct"/>
            <w:shd w:val="clear" w:color="auto" w:fill="auto"/>
          </w:tcPr>
          <w:p w14:paraId="56E83947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Role.new</w:t>
            </w:r>
            <w:proofErr w:type="spellEnd"/>
            <w:r>
              <w:t xml:space="preserve"> via form</w:t>
            </w:r>
          </w:p>
        </w:tc>
        <w:tc>
          <w:tcPr>
            <w:tcW w:w="1875" w:type="pct"/>
            <w:shd w:val="clear" w:color="auto" w:fill="auto"/>
          </w:tcPr>
          <w:p w14:paraId="25EA3B67" w14:textId="77777777" w:rsidR="004F4E84" w:rsidRDefault="004F4E84" w:rsidP="00FC751A">
            <w:pPr>
              <w:pStyle w:val="TableBodyText"/>
            </w:pPr>
            <w:proofErr w:type="gramStart"/>
            <w:r w:rsidRPr="00BC7390">
              <w:t>.post</w:t>
            </w:r>
            <w:proofErr w:type="gramEnd"/>
            <w:r w:rsidRPr="00BC7390">
              <w:t>((req, res)</w:t>
            </w:r>
            <w:r>
              <w:t xml:space="preserve"> + </w:t>
            </w:r>
            <w:r w:rsidRPr="00BC7390">
              <w:t>${</w:t>
            </w:r>
            <w:proofErr w:type="spellStart"/>
            <w:r w:rsidRPr="00BC7390">
              <w:t>req.body.</w:t>
            </w:r>
            <w:r>
              <w:t>RoleN</w:t>
            </w:r>
            <w:r w:rsidRPr="00BC7390">
              <w:t>ame</w:t>
            </w:r>
            <w:proofErr w:type="spellEnd"/>
            <w:r w:rsidRPr="00BC7390">
              <w:t>}</w:t>
            </w:r>
          </w:p>
        </w:tc>
      </w:tr>
      <w:tr w:rsidR="004F4E84" w:rsidRPr="007224F6" w14:paraId="4F7B6C23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59244D47" w14:textId="77777777" w:rsidR="004F4E84" w:rsidRDefault="004F4E84" w:rsidP="00FC751A">
            <w:pPr>
              <w:pStyle w:val="TableBodyText"/>
            </w:pPr>
            <w:r w:rsidRPr="00593F37">
              <w:t>POST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60B5707C" w14:textId="6E26C217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</w:t>
            </w:r>
            <w:r>
              <w:t>roles'</w:t>
            </w:r>
          </w:p>
        </w:tc>
        <w:tc>
          <w:tcPr>
            <w:tcW w:w="1607" w:type="pct"/>
            <w:shd w:val="clear" w:color="auto" w:fill="auto"/>
          </w:tcPr>
          <w:p w14:paraId="2BA94121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</w:t>
            </w:r>
            <w:r>
              <w:t>put</w:t>
            </w:r>
            <w:proofErr w:type="spellEnd"/>
            <w:r w:rsidRPr="00F204D0">
              <w:t>(</w:t>
            </w:r>
            <w:proofErr w:type="spellStart"/>
            <w:r w:rsidRPr="00F204D0">
              <w:t>role_params</w:t>
            </w:r>
            <w:proofErr w:type="spellEnd"/>
            <w:r w:rsidRPr="00F204D0">
              <w:t>) + redirect</w:t>
            </w:r>
          </w:p>
        </w:tc>
        <w:tc>
          <w:tcPr>
            <w:tcW w:w="1875" w:type="pct"/>
            <w:shd w:val="clear" w:color="auto" w:fill="auto"/>
          </w:tcPr>
          <w:p w14:paraId="1734610A" w14:textId="77777777" w:rsidR="004F4E84" w:rsidRDefault="004F4E84" w:rsidP="00FC751A">
            <w:pPr>
              <w:pStyle w:val="TableBodyText"/>
            </w:pPr>
            <w:r>
              <w:t>Registration_success.js</w:t>
            </w:r>
          </w:p>
        </w:tc>
      </w:tr>
      <w:tr w:rsidR="004F4E84" w:rsidRPr="007224F6" w14:paraId="6AD374E2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4CF05AB3" w14:textId="77777777" w:rsidR="004F4E84" w:rsidRDefault="004F4E84" w:rsidP="00FC751A">
            <w:pPr>
              <w:pStyle w:val="TableBodyText"/>
            </w:pPr>
            <w:r w:rsidRPr="00593F37">
              <w:t>GET / ID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3BD452A7" w14:textId="141E1FB5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>
              <w:t>'</w:t>
            </w:r>
          </w:p>
        </w:tc>
        <w:tc>
          <w:tcPr>
            <w:tcW w:w="1607" w:type="pct"/>
            <w:shd w:val="clear" w:color="auto" w:fill="auto"/>
          </w:tcPr>
          <w:p w14:paraId="5B73B166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Role.find</w:t>
            </w:r>
            <w:proofErr w:type="spellEnd"/>
            <w:r w:rsidRPr="00F204D0">
              <w:t>(params[:id])</w:t>
            </w:r>
          </w:p>
        </w:tc>
        <w:tc>
          <w:tcPr>
            <w:tcW w:w="1875" w:type="pct"/>
            <w:shd w:val="clear" w:color="auto" w:fill="auto"/>
          </w:tcPr>
          <w:p w14:paraId="00698301" w14:textId="77777777" w:rsidR="004F4E84" w:rsidRDefault="004F4E84" w:rsidP="00FC751A">
            <w:pPr>
              <w:pStyle w:val="TableBodyText"/>
            </w:pPr>
            <w:r>
              <w:t>Find a specific Role</w:t>
            </w:r>
          </w:p>
        </w:tc>
      </w:tr>
      <w:tr w:rsidR="004F4E84" w:rsidRPr="007224F6" w14:paraId="11EF53AC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4D37F2CB" w14:textId="77777777" w:rsidR="004F4E84" w:rsidRDefault="004F4E84" w:rsidP="00FC751A">
            <w:pPr>
              <w:pStyle w:val="TableBodyText"/>
            </w:pPr>
            <w:r w:rsidRPr="00593F37">
              <w:t>GET /EDIT ID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766A4529" w14:textId="77777777" w:rsidR="004F4E84" w:rsidRDefault="004F4E84" w:rsidP="00FC751A">
            <w:pPr>
              <w:pStyle w:val="TableBodyText"/>
            </w:pPr>
            <w:r w:rsidRPr="00910327">
              <w:t>‘/roles/:id/edit’</w:t>
            </w:r>
          </w:p>
        </w:tc>
        <w:tc>
          <w:tcPr>
            <w:tcW w:w="1607" w:type="pct"/>
            <w:shd w:val="clear" w:color="auto" w:fill="auto"/>
          </w:tcPr>
          <w:p w14:paraId="65EC39EB" w14:textId="77777777" w:rsidR="004F4E84" w:rsidRDefault="004F4E84" w:rsidP="00FC751A">
            <w:pPr>
              <w:pStyle w:val="TableBodyText"/>
            </w:pPr>
            <w:r w:rsidRPr="00F204D0">
              <w:t xml:space="preserve">@role = </w:t>
            </w:r>
            <w:proofErr w:type="spellStart"/>
            <w:r w:rsidRPr="00F204D0">
              <w:t>Role.update</w:t>
            </w:r>
            <w:proofErr w:type="spellEnd"/>
            <w:r w:rsidRPr="00F204D0">
              <w:t>(params[:id]) + flash</w:t>
            </w:r>
          </w:p>
        </w:tc>
        <w:tc>
          <w:tcPr>
            <w:tcW w:w="1875" w:type="pct"/>
            <w:shd w:val="clear" w:color="auto" w:fill="auto"/>
          </w:tcPr>
          <w:p w14:paraId="3276C84F" w14:textId="77777777" w:rsidR="004F4E84" w:rsidRDefault="004F4E84" w:rsidP="00FC751A">
            <w:pPr>
              <w:pStyle w:val="TableBodyText"/>
            </w:pPr>
            <w:r>
              <w:t>Edit a specific Role</w:t>
            </w:r>
          </w:p>
        </w:tc>
      </w:tr>
      <w:tr w:rsidR="004F4E84" w:rsidRPr="007224F6" w14:paraId="12CB47D9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2569A036" w14:textId="71FB5F83" w:rsidR="004F4E84" w:rsidRDefault="004F4E84" w:rsidP="00FC751A">
            <w:pPr>
              <w:pStyle w:val="TableBodyText"/>
            </w:pPr>
            <w:r w:rsidRPr="00593F37">
              <w:t>PUT</w:t>
            </w:r>
            <w:r>
              <w:t>/PATCH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60341055" w14:textId="7E3DF5D4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>
              <w:t>'</w:t>
            </w:r>
          </w:p>
        </w:tc>
        <w:tc>
          <w:tcPr>
            <w:tcW w:w="1607" w:type="pct"/>
            <w:shd w:val="clear" w:color="auto" w:fill="auto"/>
          </w:tcPr>
          <w:p w14:paraId="4863691E" w14:textId="77777777" w:rsidR="004F4E84" w:rsidRDefault="004F4E84" w:rsidP="00FC751A">
            <w:pPr>
              <w:pStyle w:val="TableBodyText"/>
            </w:pPr>
            <w:r w:rsidRPr="00F204D0">
              <w:t>@</w:t>
            </w:r>
            <w:proofErr w:type="gramStart"/>
            <w:r w:rsidRPr="00F204D0">
              <w:t>role.update</w:t>
            </w:r>
            <w:proofErr w:type="gramEnd"/>
            <w:r w:rsidRPr="00F204D0">
              <w:t>(role_params) + flash</w:t>
            </w:r>
          </w:p>
        </w:tc>
        <w:tc>
          <w:tcPr>
            <w:tcW w:w="1875" w:type="pct"/>
            <w:shd w:val="clear" w:color="auto" w:fill="auto"/>
          </w:tcPr>
          <w:p w14:paraId="28C46E61" w14:textId="77777777" w:rsidR="004F4E84" w:rsidRDefault="004F4E84" w:rsidP="00FC751A">
            <w:pPr>
              <w:pStyle w:val="TableBodyText"/>
            </w:pPr>
            <w:proofErr w:type="gramStart"/>
            <w:r>
              <w:t>.put</w:t>
            </w:r>
            <w:proofErr w:type="gramEnd"/>
            <w:r>
              <w:t>(async + promise)</w:t>
            </w:r>
          </w:p>
        </w:tc>
      </w:tr>
      <w:tr w:rsidR="004F4E84" w:rsidRPr="007224F6" w14:paraId="2CC5BFDB" w14:textId="77777777" w:rsidTr="00FC751A">
        <w:trPr>
          <w:trHeight w:val="281"/>
        </w:trPr>
        <w:tc>
          <w:tcPr>
            <w:tcW w:w="782" w:type="pct"/>
            <w:shd w:val="clear" w:color="auto" w:fill="F3F6F9"/>
            <w:tcMar>
              <w:top w:w="115" w:type="dxa"/>
              <w:bottom w:w="115" w:type="dxa"/>
            </w:tcMar>
          </w:tcPr>
          <w:p w14:paraId="1B9003AF" w14:textId="77777777" w:rsidR="004F4E84" w:rsidRDefault="004F4E84" w:rsidP="00FC751A">
            <w:pPr>
              <w:pStyle w:val="TableBodyText"/>
            </w:pPr>
            <w:r w:rsidRPr="00593F37">
              <w:t>DELETE</w:t>
            </w:r>
          </w:p>
        </w:tc>
        <w:tc>
          <w:tcPr>
            <w:tcW w:w="736" w:type="pct"/>
            <w:shd w:val="clear" w:color="auto" w:fill="auto"/>
            <w:tcMar>
              <w:top w:w="115" w:type="dxa"/>
              <w:bottom w:w="115" w:type="dxa"/>
            </w:tcMar>
          </w:tcPr>
          <w:p w14:paraId="7EEA1EB9" w14:textId="009510F2" w:rsidR="004F4E84" w:rsidRDefault="00595624" w:rsidP="00FC751A">
            <w:pPr>
              <w:pStyle w:val="TableBodyText"/>
            </w:pPr>
            <w:r>
              <w:t>'</w:t>
            </w:r>
            <w:r w:rsidR="004F4E84" w:rsidRPr="00910327">
              <w:t>/roles/:id</w:t>
            </w:r>
            <w:r>
              <w:t>'</w:t>
            </w:r>
          </w:p>
        </w:tc>
        <w:tc>
          <w:tcPr>
            <w:tcW w:w="1607" w:type="pct"/>
            <w:shd w:val="clear" w:color="auto" w:fill="auto"/>
          </w:tcPr>
          <w:p w14:paraId="76A98A5A" w14:textId="77777777" w:rsidR="004F4E84" w:rsidRDefault="004F4E84" w:rsidP="00FC751A">
            <w:pPr>
              <w:pStyle w:val="TableBodyText"/>
            </w:pPr>
            <w:r w:rsidRPr="00F204D0">
              <w:t>@</w:t>
            </w:r>
            <w:proofErr w:type="gramStart"/>
            <w:r w:rsidRPr="00F204D0">
              <w:t>role.destroy</w:t>
            </w:r>
            <w:proofErr w:type="gramEnd"/>
            <w:r w:rsidRPr="00F204D0">
              <w:t>(params[:id])</w:t>
            </w:r>
          </w:p>
        </w:tc>
        <w:tc>
          <w:tcPr>
            <w:tcW w:w="1875" w:type="pct"/>
            <w:shd w:val="clear" w:color="auto" w:fill="auto"/>
          </w:tcPr>
          <w:p w14:paraId="612D954E" w14:textId="77777777" w:rsidR="004F4E84" w:rsidRDefault="004F4E84" w:rsidP="00FC751A">
            <w:pPr>
              <w:pStyle w:val="TableBodyText"/>
            </w:pPr>
            <w:proofErr w:type="gramStart"/>
            <w:r w:rsidRPr="00BC7390">
              <w:t>.delete</w:t>
            </w:r>
            <w:proofErr w:type="gramEnd"/>
            <w:r w:rsidRPr="00BC7390">
              <w:t>((req, res</w:t>
            </w:r>
            <w:r>
              <w:t>, next</w:t>
            </w:r>
            <w:r w:rsidRPr="00BC7390">
              <w:t>)</w:t>
            </w:r>
            <w:r>
              <w:t xml:space="preserve"> + role.id</w:t>
            </w:r>
          </w:p>
        </w:tc>
      </w:tr>
    </w:tbl>
    <w:p w14:paraId="4E4D62D8" w14:textId="77777777" w:rsidR="002C6A19" w:rsidRDefault="002C6A19"/>
    <w:p w14:paraId="73C48320" w14:textId="77777777" w:rsidR="002C6A19" w:rsidRDefault="002C6A19"/>
    <w:p w14:paraId="6CECF2B6" w14:textId="77777777" w:rsidR="002C6A19" w:rsidRDefault="002C6A19"/>
    <w:p w14:paraId="1BFEA308" w14:textId="77777777" w:rsidR="00DC1DD3" w:rsidRDefault="00DC1DD3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7E6694" w:rsidRPr="00A270A1" w14:paraId="7E175444" w14:textId="77777777" w:rsidTr="00635B33">
        <w:trPr>
          <w:trHeight w:val="550"/>
        </w:trPr>
        <w:tc>
          <w:tcPr>
            <w:tcW w:w="5000" w:type="pct"/>
            <w:tcBorders>
              <w:bottom w:val="dotted" w:sz="4" w:space="0" w:color="62676E"/>
            </w:tcBorders>
            <w:shd w:val="clear" w:color="auto" w:fill="F24F4F"/>
            <w:vAlign w:val="center"/>
          </w:tcPr>
          <w:p w14:paraId="4D8EE5EB" w14:textId="04FAA42B" w:rsidR="007E6694" w:rsidRPr="0033531C" w:rsidRDefault="00863FCF" w:rsidP="00A810C2">
            <w:pPr>
              <w:pStyle w:val="Heading1"/>
            </w:pPr>
            <w:r>
              <w:rPr>
                <w:rFonts w:eastAsia="Arial Unicode MS"/>
                <w:bdr w:val="nil"/>
              </w:rPr>
              <w:lastRenderedPageBreak/>
              <w:t xml:space="preserve">PROJECT </w:t>
            </w:r>
            <w:r w:rsidR="00B24F94">
              <w:rPr>
                <w:rFonts w:eastAsia="Arial Unicode MS"/>
                <w:bdr w:val="nil"/>
              </w:rPr>
              <w:t>WORKFLOW</w:t>
            </w:r>
            <w:r w:rsidR="007E6694" w:rsidRPr="0033531C">
              <w:rPr>
                <w:rFonts w:eastAsia="Arial Unicode MS"/>
                <w:bdr w:val="nil"/>
              </w:rPr>
              <w:t>:</w:t>
            </w:r>
            <w:r w:rsidR="007E6694">
              <w:rPr>
                <w:rFonts w:eastAsia="Arial Unicode MS"/>
                <w:bdr w:val="nil"/>
              </w:rPr>
              <w:t xml:space="preserve"> </w:t>
            </w:r>
            <w:r w:rsidR="00B24F94">
              <w:rPr>
                <w:rFonts w:eastAsia="Arial Unicode MS"/>
                <w:bdr w:val="nil"/>
              </w:rPr>
              <w:t>Planning, Development, Implementation</w:t>
            </w:r>
          </w:p>
        </w:tc>
      </w:tr>
    </w:tbl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704"/>
        <w:gridCol w:w="9270"/>
        <w:gridCol w:w="3416"/>
      </w:tblGrid>
      <w:tr w:rsidR="00635B33" w:rsidRPr="00635B33" w14:paraId="0A66409B" w14:textId="77777777" w:rsidTr="00C07EB5">
        <w:trPr>
          <w:trHeight w:val="26"/>
          <w:tblHeader/>
        </w:trPr>
        <w:tc>
          <w:tcPr>
            <w:tcW w:w="592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008A41F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Job Number</w:t>
            </w:r>
          </w:p>
        </w:tc>
        <w:tc>
          <w:tcPr>
            <w:tcW w:w="3221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68D16FF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Business Area Requirements &amp; Description</w:t>
            </w:r>
          </w:p>
        </w:tc>
        <w:tc>
          <w:tcPr>
            <w:tcW w:w="1187" w:type="pct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2DB81765" w14:textId="77777777" w:rsidR="00670355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Functional Area</w:t>
            </w:r>
          </w:p>
        </w:tc>
      </w:tr>
      <w:tr w:rsidR="00670355" w:rsidRPr="008E02B1" w14:paraId="2296E48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top w:val="dotted" w:sz="4" w:space="0" w:color="62676E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FC935A8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PORT-###</w:t>
            </w:r>
          </w:p>
        </w:tc>
        <w:tc>
          <w:tcPr>
            <w:tcW w:w="3221" w:type="pct"/>
            <w:tcBorders>
              <w:top w:val="dotted" w:sz="4" w:space="0" w:color="62676E"/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51C1C1D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As [Role or Permission type], I need to [task name]</w:t>
            </w:r>
          </w:p>
          <w:p w14:paraId="126F5337" w14:textId="77777777" w:rsidR="00670355" w:rsidRPr="008E02B1" w:rsidRDefault="00670355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[</w:t>
            </w:r>
            <w:proofErr w:type="spellStart"/>
            <w:r w:rsidRPr="008E02B1">
              <w:rPr>
                <w:sz w:val="20"/>
                <w:szCs w:val="20"/>
              </w:rPr>
              <w:t>bgd</w:t>
            </w:r>
            <w:proofErr w:type="spellEnd"/>
            <w:r w:rsidRPr="008E02B1">
              <w:rPr>
                <w:sz w:val="20"/>
                <w:szCs w:val="20"/>
              </w:rPr>
              <w:t>: #4F4B45)</w:t>
            </w:r>
          </w:p>
        </w:tc>
        <w:tc>
          <w:tcPr>
            <w:tcW w:w="1187" w:type="pct"/>
            <w:tcBorders>
              <w:top w:val="dotted" w:sz="4" w:space="0" w:color="62676E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3D80DD1" w14:textId="2067BD0C" w:rsidR="00670355" w:rsidRPr="008E02B1" w:rsidRDefault="00670355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 w:rsidRPr="008E02B1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>Ex.</w:t>
            </w:r>
            <w:r w:rsidR="00595624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 xml:space="preserve"> </w:t>
            </w:r>
            <w:r w:rsidRPr="008E02B1"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  <w:t>How or where will the user access this feature?</w:t>
            </w:r>
          </w:p>
        </w:tc>
      </w:tr>
      <w:tr w:rsidR="008F7EA2" w:rsidRPr="008E02B1" w14:paraId="5A2D689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1CA6544" w14:textId="402586C3" w:rsidR="008F7EA2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</w:t>
            </w:r>
            <w:r w:rsidR="008F7EA2" w:rsidRPr="008E02B1">
              <w:rPr>
                <w:sz w:val="20"/>
                <w:szCs w:val="20"/>
              </w:rPr>
              <w:t>-100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C9BA118" w14:textId="58AAB498" w:rsidR="008F7EA2" w:rsidRPr="008E02B1" w:rsidRDefault="008F7EA2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Setup Local</w:t>
            </w:r>
            <w:r w:rsidR="007305CE" w:rsidRPr="008E02B1">
              <w:rPr>
                <w:sz w:val="20"/>
                <w:szCs w:val="20"/>
              </w:rPr>
              <w:t>/ Remote d</w:t>
            </w:r>
            <w:r w:rsidRPr="008E02B1">
              <w:rPr>
                <w:sz w:val="20"/>
                <w:szCs w:val="20"/>
              </w:rPr>
              <w:t xml:space="preserve">evelopment structure, workflows and processes for </w:t>
            </w:r>
            <w:proofErr w:type="spellStart"/>
            <w:r w:rsidRPr="008E02B1">
              <w:rPr>
                <w:sz w:val="20"/>
                <w:szCs w:val="20"/>
              </w:rPr>
              <w:t>DevOPs</w:t>
            </w:r>
            <w:proofErr w:type="spellEnd"/>
            <w:r w:rsidRPr="008E02B1">
              <w:rPr>
                <w:sz w:val="20"/>
                <w:szCs w:val="20"/>
              </w:rPr>
              <w:t xml:space="preserve"> (GIT/DEV/UAT/PROD)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197FE2D3" w14:textId="379AF405" w:rsidR="008F7EA2" w:rsidRPr="008E02B1" w:rsidRDefault="008F7EA2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NAS</w:t>
            </w:r>
            <w:r w:rsidR="007305CE" w:rsidRPr="008E02B1">
              <w:rPr>
                <w:sz w:val="20"/>
                <w:szCs w:val="20"/>
              </w:rPr>
              <w:t xml:space="preserve"> &amp; Dreamhost</w:t>
            </w:r>
          </w:p>
        </w:tc>
      </w:tr>
      <w:tr w:rsidR="007305CE" w:rsidRPr="008E02B1" w14:paraId="7B03524B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1B12E5BE" w14:textId="2BC70E98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7B3558">
              <w:rPr>
                <w:sz w:val="20"/>
                <w:szCs w:val="20"/>
              </w:rPr>
              <w:t>200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3F045EEC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Provide Documentation/learning/knowledge base accessible via the NAS (media, audio, images, PDF, </w:t>
            </w:r>
            <w:proofErr w:type="spellStart"/>
            <w:r w:rsidRPr="008E02B1">
              <w:rPr>
                <w:sz w:val="20"/>
                <w:szCs w:val="20"/>
              </w:rPr>
              <w:t>Ms</w:t>
            </w:r>
            <w:proofErr w:type="spellEnd"/>
            <w:r w:rsidRPr="008E02B1">
              <w:rPr>
                <w:sz w:val="20"/>
                <w:szCs w:val="20"/>
              </w:rPr>
              <w:t xml:space="preserve"> Word, PPT)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25BA66B7" w14:textId="69B8CFFB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Knowledge Base, Documentation</w:t>
            </w:r>
            <w:r w:rsidR="00C07EB5">
              <w:rPr>
                <w:sz w:val="20"/>
                <w:szCs w:val="20"/>
              </w:rPr>
              <w:t xml:space="preserve"> – see Envato theme for KB</w:t>
            </w:r>
          </w:p>
        </w:tc>
      </w:tr>
      <w:tr w:rsidR="007305CE" w:rsidRPr="008E02B1" w14:paraId="0388D693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497902F4" w14:textId="7C6226D8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PORT-300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42732049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Replicate via SSH + SSL to remote IP, then: NPM Install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55AA5B99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Networking/Security</w:t>
            </w:r>
          </w:p>
        </w:tc>
      </w:tr>
      <w:tr w:rsidR="007305CE" w:rsidRPr="008E02B1" w14:paraId="42127F9C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339C7EA6" w14:textId="2DE7A8ED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PORT-400</w:t>
            </w:r>
          </w:p>
        </w:tc>
        <w:tc>
          <w:tcPr>
            <w:tcW w:w="3221" w:type="pct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5B37774" w14:textId="56F2606D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Establish working directories for Local Dev, Remote Dev (Secured with SSH Logins)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20FA6C1E" w14:textId="208EE158" w:rsidR="007305CE" w:rsidRPr="008E02B1" w:rsidRDefault="00EA2298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 w:rsidRPr="008E02B1">
              <w:rPr>
                <w:sz w:val="20"/>
                <w:szCs w:val="20"/>
              </w:rPr>
              <w:t>NAS &amp; Dreamhost</w:t>
            </w:r>
          </w:p>
        </w:tc>
      </w:tr>
      <w:tr w:rsidR="007305CE" w:rsidRPr="008E02B1" w14:paraId="6C4A89F0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5AB64CCD" w14:textId="3957667F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5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EAD391B" w14:textId="341565BC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Assign/verify </w:t>
            </w:r>
            <w:r w:rsidR="00595624">
              <w:rPr>
                <w:sz w:val="20"/>
                <w:szCs w:val="20"/>
              </w:rPr>
              <w:t>IP's</w:t>
            </w:r>
            <w:r w:rsidR="00EA2298" w:rsidRPr="008E02B1">
              <w:rPr>
                <w:sz w:val="20"/>
                <w:szCs w:val="20"/>
              </w:rPr>
              <w:t xml:space="preserve"> and Port to access via</w:t>
            </w:r>
            <w:r w:rsidRPr="008E02B1">
              <w:rPr>
                <w:sz w:val="20"/>
                <w:szCs w:val="20"/>
              </w:rPr>
              <w:t xml:space="preserve"> </w:t>
            </w:r>
            <w:r w:rsidR="00EA2298" w:rsidRPr="008E02B1">
              <w:rPr>
                <w:sz w:val="20"/>
                <w:szCs w:val="20"/>
              </w:rPr>
              <w:t xml:space="preserve">local </w:t>
            </w:r>
            <w:r w:rsidRPr="008E02B1">
              <w:rPr>
                <w:sz w:val="20"/>
                <w:szCs w:val="20"/>
              </w:rPr>
              <w:t xml:space="preserve">network </w:t>
            </w:r>
            <w:r w:rsidR="00EA2298" w:rsidRPr="008E02B1">
              <w:rPr>
                <w:sz w:val="20"/>
                <w:szCs w:val="20"/>
              </w:rPr>
              <w:t>and remote</w:t>
            </w:r>
            <w:r w:rsidRPr="008E02B1">
              <w:rPr>
                <w:sz w:val="20"/>
                <w:szCs w:val="20"/>
              </w:rPr>
              <w:t xml:space="preserve"> </w:t>
            </w:r>
            <w:r w:rsidR="00EA2298" w:rsidRPr="008E02B1">
              <w:rPr>
                <w:sz w:val="20"/>
                <w:szCs w:val="20"/>
              </w:rPr>
              <w:t>via SFTP/SSH/HTTPS and domains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7674721C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Networking/Security</w:t>
            </w:r>
          </w:p>
        </w:tc>
      </w:tr>
      <w:tr w:rsidR="007305CE" w:rsidRPr="008E02B1" w14:paraId="5D2C7563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029AC071" w14:textId="27DEFEE5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6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05D55318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pages for: app.js, index.js, start.js</w:t>
            </w:r>
            <w:proofErr w:type="gramStart"/>
            <w:r w:rsidRPr="008E02B1">
              <w:rPr>
                <w:sz w:val="20"/>
                <w:szCs w:val="20"/>
              </w:rPr>
              <w:t>, .env</w:t>
            </w:r>
            <w:proofErr w:type="gramEnd"/>
            <w:r w:rsidRPr="008E02B1">
              <w:rPr>
                <w:sz w:val="20"/>
                <w:szCs w:val="20"/>
              </w:rPr>
              <w:t xml:space="preserve">, </w:t>
            </w:r>
            <w:proofErr w:type="spellStart"/>
            <w:r w:rsidRPr="008E02B1">
              <w:rPr>
                <w:sz w:val="20"/>
                <w:szCs w:val="20"/>
              </w:rPr>
              <w:t>user.htaccess</w:t>
            </w:r>
            <w:proofErr w:type="spellEnd"/>
            <w:r w:rsidRPr="008E02B1">
              <w:rPr>
                <w:sz w:val="20"/>
                <w:szCs w:val="20"/>
              </w:rPr>
              <w:t>,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63E1815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Users, Authentication, Access Permissions, </w:t>
            </w:r>
            <w:r w:rsidRPr="008E02B1">
              <w:rPr>
                <w:b/>
                <w:bCs/>
                <w:sz w:val="20"/>
                <w:szCs w:val="20"/>
              </w:rPr>
              <w:t>GROUPS</w:t>
            </w:r>
          </w:p>
        </w:tc>
      </w:tr>
      <w:tr w:rsidR="007305CE" w:rsidRPr="008E02B1" w14:paraId="77F944E4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0DA032C1" w14:textId="6AEF2B71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7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55C7DD25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Views for: Landing, About, Projects, Contact, registration, login, thank-you</w:t>
            </w:r>
          </w:p>
        </w:tc>
        <w:tc>
          <w:tcPr>
            <w:tcW w:w="1187" w:type="pct"/>
            <w:tcBorders>
              <w:bottom w:val="dotted" w:sz="4" w:space="0" w:color="62676E"/>
            </w:tcBorders>
            <w:shd w:val="clear" w:color="auto" w:fill="F3F6F9"/>
            <w:tcMar>
              <w:top w:w="115" w:type="dxa"/>
              <w:bottom w:w="115" w:type="dxa"/>
            </w:tcMar>
          </w:tcPr>
          <w:p w14:paraId="6F7BB5C5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Users, Authentication, Access Permissions, </w:t>
            </w:r>
            <w:r w:rsidRPr="008E02B1">
              <w:rPr>
                <w:b/>
                <w:bCs/>
                <w:sz w:val="20"/>
                <w:szCs w:val="20"/>
              </w:rPr>
              <w:t>GROUPS</w:t>
            </w:r>
          </w:p>
        </w:tc>
      </w:tr>
      <w:tr w:rsidR="007305CE" w:rsidRPr="008E02B1" w14:paraId="609A5AC0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30D4E89F" w14:textId="39D9DA8C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8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72ECF719" w14:textId="37A1A801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Add </w:t>
            </w:r>
            <w:r w:rsidR="00EA2298" w:rsidRPr="008E02B1">
              <w:rPr>
                <w:sz w:val="20"/>
                <w:szCs w:val="20"/>
              </w:rPr>
              <w:t xml:space="preserve">theme UI and </w:t>
            </w:r>
            <w:r w:rsidRPr="008E02B1">
              <w:rPr>
                <w:sz w:val="20"/>
                <w:szCs w:val="20"/>
              </w:rPr>
              <w:t xml:space="preserve">Models for: header.js, footer.js, tables, cards, grids, </w:t>
            </w:r>
            <w:proofErr w:type="spellStart"/>
            <w:r w:rsidRPr="008E02B1">
              <w:rPr>
                <w:sz w:val="20"/>
                <w:szCs w:val="20"/>
              </w:rPr>
              <w:t>etc</w:t>
            </w:r>
            <w:proofErr w:type="spellEnd"/>
            <w:r w:rsidRPr="008E02B1">
              <w:rPr>
                <w:sz w:val="20"/>
                <w:szCs w:val="20"/>
              </w:rPr>
              <w:t xml:space="preserve">: </w:t>
            </w:r>
            <w:r w:rsidR="00EA2298" w:rsidRPr="008E02B1">
              <w:rPr>
                <w:sz w:val="20"/>
                <w:szCs w:val="20"/>
              </w:rPr>
              <w:t xml:space="preserve">(see </w:t>
            </w:r>
            <w:proofErr w:type="spellStart"/>
            <w:r w:rsidR="00EA2298" w:rsidRPr="008E02B1">
              <w:rPr>
                <w:sz w:val="20"/>
                <w:szCs w:val="20"/>
              </w:rPr>
              <w:t>envato</w:t>
            </w:r>
            <w:proofErr w:type="spellEnd"/>
            <w:r w:rsidR="00EA2298" w:rsidRPr="008E02B1">
              <w:rPr>
                <w:sz w:val="20"/>
                <w:szCs w:val="20"/>
              </w:rPr>
              <w:t xml:space="preserve"> elements theme)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07D06409" w14:textId="57F2FB8C" w:rsidR="007305CE" w:rsidRPr="008E02B1" w:rsidRDefault="00EA2298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Themes, Branding, </w:t>
            </w:r>
          </w:p>
        </w:tc>
      </w:tr>
      <w:tr w:rsidR="007305CE" w:rsidRPr="008E02B1" w14:paraId="6866D61C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C985B68" w14:textId="6557C225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</w:t>
            </w:r>
            <w:r w:rsidR="00EA2298" w:rsidRPr="008E02B1">
              <w:rPr>
                <w:sz w:val="20"/>
                <w:szCs w:val="20"/>
              </w:rPr>
              <w:t>9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1BF76E97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color scheme, styles, content, images and media files; include branding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7E5A471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Marketing Requirement</w:t>
            </w:r>
          </w:p>
        </w:tc>
      </w:tr>
      <w:tr w:rsidR="007305CE" w:rsidRPr="008E02B1" w14:paraId="1A6E44ED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4C30E163" w14:textId="72BFE892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0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0A437E6A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Add branding theme and templates policies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5A556E1D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Marketing Requirement</w:t>
            </w:r>
          </w:p>
        </w:tc>
      </w:tr>
      <w:tr w:rsidR="007305CE" w:rsidRPr="008E02B1" w14:paraId="1FE26CAA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F3F6F9"/>
            <w:tcMar>
              <w:top w:w="115" w:type="dxa"/>
              <w:bottom w:w="115" w:type="dxa"/>
            </w:tcMar>
          </w:tcPr>
          <w:p w14:paraId="1356EB47" w14:textId="474A0ECB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1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F3F6F9"/>
            <w:tcMar>
              <w:top w:w="115" w:type="dxa"/>
              <w:bottom w:w="115" w:type="dxa"/>
            </w:tcMar>
          </w:tcPr>
          <w:p w14:paraId="088CB898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Landing page&gt;About&gt;Project Directory&gt;Contact&gt;Terms of Use&gt;Privacy</w:t>
            </w:r>
          </w:p>
        </w:tc>
        <w:tc>
          <w:tcPr>
            <w:tcW w:w="1187" w:type="pct"/>
            <w:shd w:val="clear" w:color="auto" w:fill="F3F6F9"/>
            <w:tcMar>
              <w:top w:w="115" w:type="dxa"/>
              <w:bottom w:w="115" w:type="dxa"/>
            </w:tcMar>
          </w:tcPr>
          <w:p w14:paraId="199262BB" w14:textId="77777777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UI</w:t>
            </w:r>
          </w:p>
        </w:tc>
      </w:tr>
      <w:tr w:rsidR="007305CE" w:rsidRPr="008E02B1" w14:paraId="6B0529C5" w14:textId="77777777" w:rsidTr="00C07EB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592" w:type="pct"/>
            <w:shd w:val="clear" w:color="auto" w:fill="auto"/>
            <w:tcMar>
              <w:top w:w="115" w:type="dxa"/>
              <w:bottom w:w="115" w:type="dxa"/>
            </w:tcMar>
          </w:tcPr>
          <w:p w14:paraId="4C6F693C" w14:textId="7F264EFE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PORT-1</w:t>
            </w:r>
            <w:r w:rsidR="00EA2298" w:rsidRPr="008E02B1">
              <w:rPr>
                <w:sz w:val="20"/>
                <w:szCs w:val="20"/>
              </w:rPr>
              <w:t>2</w:t>
            </w:r>
            <w:r w:rsidRPr="008E02B1">
              <w:rPr>
                <w:sz w:val="20"/>
                <w:szCs w:val="20"/>
              </w:rPr>
              <w:t>00</w:t>
            </w:r>
          </w:p>
        </w:tc>
        <w:tc>
          <w:tcPr>
            <w:tcW w:w="3221" w:type="pct"/>
            <w:shd w:val="clear" w:color="auto" w:fill="auto"/>
            <w:tcMar>
              <w:top w:w="115" w:type="dxa"/>
              <w:bottom w:w="115" w:type="dxa"/>
            </w:tcMar>
          </w:tcPr>
          <w:p w14:paraId="6924F477" w14:textId="7D8BE559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 xml:space="preserve">Express, install --save-dev nodemon, body-parser, </w:t>
            </w:r>
            <w:r w:rsidR="00EA2298" w:rsidRPr="008E02B1">
              <w:rPr>
                <w:sz w:val="20"/>
                <w:szCs w:val="20"/>
              </w:rPr>
              <w:t>EJS</w:t>
            </w:r>
            <w:r w:rsidRPr="008E02B1">
              <w:rPr>
                <w:sz w:val="20"/>
                <w:szCs w:val="20"/>
              </w:rPr>
              <w:t xml:space="preserve"> Theme template, express-validator</w:t>
            </w:r>
            <w:proofErr w:type="gramStart"/>
            <w:r w:rsidRPr="008E02B1">
              <w:rPr>
                <w:sz w:val="20"/>
                <w:szCs w:val="20"/>
              </w:rPr>
              <w:t>, .env</w:t>
            </w:r>
            <w:proofErr w:type="gramEnd"/>
            <w:r w:rsidRPr="008E02B1">
              <w:rPr>
                <w:sz w:val="20"/>
                <w:szCs w:val="20"/>
              </w:rPr>
              <w:t xml:space="preserve">, </w:t>
            </w:r>
            <w:r w:rsidR="00595624">
              <w:rPr>
                <w:sz w:val="20"/>
                <w:szCs w:val="20"/>
              </w:rPr>
              <w:t>Mongoose</w:t>
            </w:r>
            <w:r w:rsidRPr="008E02B1">
              <w:rPr>
                <w:sz w:val="20"/>
                <w:szCs w:val="20"/>
              </w:rPr>
              <w:t>, Bootstrap, http-auth, animate.css</w:t>
            </w:r>
            <w:r w:rsidR="00EA2298" w:rsidRPr="008E02B1">
              <w:rPr>
                <w:sz w:val="20"/>
                <w:szCs w:val="20"/>
              </w:rPr>
              <w:t>, etc. (See create-react-app</w:t>
            </w:r>
            <w:r w:rsidR="00B11194" w:rsidRPr="008E02B1">
              <w:rPr>
                <w:sz w:val="20"/>
                <w:szCs w:val="20"/>
              </w:rPr>
              <w:t xml:space="preserve"> with CORS</w:t>
            </w:r>
            <w:r w:rsidR="00EA2298" w:rsidRPr="008E02B1">
              <w:rPr>
                <w:sz w:val="20"/>
                <w:szCs w:val="20"/>
              </w:rPr>
              <w:t>)</w:t>
            </w:r>
          </w:p>
        </w:tc>
        <w:tc>
          <w:tcPr>
            <w:tcW w:w="1187" w:type="pct"/>
            <w:shd w:val="clear" w:color="auto" w:fill="auto"/>
            <w:tcMar>
              <w:top w:w="115" w:type="dxa"/>
              <w:bottom w:w="115" w:type="dxa"/>
            </w:tcMar>
          </w:tcPr>
          <w:p w14:paraId="49C378FC" w14:textId="22211D4E" w:rsidR="007305CE" w:rsidRPr="008E02B1" w:rsidRDefault="007305CE" w:rsidP="00BA515F">
            <w:pPr>
              <w:pStyle w:val="TableBodyText"/>
              <w:rPr>
                <w:sz w:val="20"/>
                <w:szCs w:val="20"/>
              </w:rPr>
            </w:pPr>
            <w:r w:rsidRPr="008E02B1">
              <w:rPr>
                <w:sz w:val="20"/>
                <w:szCs w:val="20"/>
              </w:rPr>
              <w:t>Middle</w:t>
            </w:r>
            <w:r w:rsidR="00B11194" w:rsidRPr="008E02B1">
              <w:rPr>
                <w:sz w:val="20"/>
                <w:szCs w:val="20"/>
              </w:rPr>
              <w:t>ware</w:t>
            </w:r>
            <w:r w:rsidRPr="008E02B1">
              <w:rPr>
                <w:sz w:val="20"/>
                <w:szCs w:val="20"/>
              </w:rPr>
              <w:t xml:space="preserve"> &amp; Back tiers</w:t>
            </w:r>
          </w:p>
        </w:tc>
      </w:tr>
    </w:tbl>
    <w:p w14:paraId="5E0EE35C" w14:textId="77777777" w:rsidR="00024926" w:rsidRDefault="00024926"/>
    <w:p w14:paraId="7C352E57" w14:textId="30215DCD" w:rsidR="00543DB2" w:rsidRDefault="00543DB2">
      <w:r>
        <w:br w:type="page"/>
      </w:r>
    </w:p>
    <w:p w14:paraId="29A8850E" w14:textId="168B7C41" w:rsidR="00543DB2" w:rsidRDefault="00543DB2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543DB2" w:rsidRPr="00A270A1" w14:paraId="7E543793" w14:textId="77777777" w:rsidTr="00543DB2">
        <w:trPr>
          <w:trHeight w:val="550"/>
          <w:tblHeader/>
        </w:trPr>
        <w:tc>
          <w:tcPr>
            <w:tcW w:w="5000" w:type="pct"/>
            <w:shd w:val="clear" w:color="auto" w:fill="F24F4F"/>
            <w:vAlign w:val="center"/>
          </w:tcPr>
          <w:p w14:paraId="41052B20" w14:textId="77777777" w:rsidR="00543DB2" w:rsidRPr="0033531C" w:rsidRDefault="00543DB2" w:rsidP="00CB08F1">
            <w:pPr>
              <w:pStyle w:val="Heading1"/>
            </w:pPr>
            <w:r>
              <w:rPr>
                <w:rFonts w:eastAsia="Arial Unicode MS"/>
                <w:bdr w:val="nil"/>
              </w:rPr>
              <w:t>PROJECT WORKFLOW SOURCE LIST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1075"/>
        <w:gridCol w:w="11790"/>
        <w:gridCol w:w="1530"/>
      </w:tblGrid>
      <w:tr w:rsidR="00543DB2" w:rsidRPr="0057108D" w14:paraId="058B150A" w14:textId="77777777" w:rsidTr="00E94DE9">
        <w:trPr>
          <w:trHeight w:val="26"/>
          <w:tblHeader/>
        </w:trPr>
        <w:tc>
          <w:tcPr>
            <w:tcW w:w="1075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FE4F125" w14:textId="77777777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1179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D040444" w14:textId="3957C90C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</w:t>
            </w:r>
            <w:r w:rsidR="007732E4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tails</w:t>
            </w: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153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E2466DD" w14:textId="2BEF59C7" w:rsidR="00543DB2" w:rsidRPr="0057108D" w:rsidRDefault="00543DB2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Status:</w:t>
            </w:r>
          </w:p>
        </w:tc>
      </w:tr>
      <w:tr w:rsidR="00543DB2" w:rsidRPr="00BA515F" w14:paraId="17EB39A9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auto"/>
            <w:tcMar>
              <w:top w:w="115" w:type="dxa"/>
              <w:bottom w:w="115" w:type="dxa"/>
            </w:tcMar>
          </w:tcPr>
          <w:p w14:paraId="43B2D1B6" w14:textId="3AE88405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  <w:r w:rsidRPr="00BA515F">
              <w:rPr>
                <w:sz w:val="20"/>
                <w:szCs w:val="20"/>
              </w:rPr>
              <w:t>PORT-100</w:t>
            </w:r>
          </w:p>
        </w:tc>
        <w:tc>
          <w:tcPr>
            <w:tcW w:w="11790" w:type="dxa"/>
            <w:shd w:val="clear" w:color="auto" w:fill="auto"/>
            <w:tcMar>
              <w:top w:w="115" w:type="dxa"/>
              <w:bottom w:w="115" w:type="dxa"/>
            </w:tcMar>
          </w:tcPr>
          <w:p w14:paraId="3E240BFC" w14:textId="2F7113C3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  <w:r w:rsidRPr="00BA515F">
              <w:rPr>
                <w:sz w:val="20"/>
                <w:szCs w:val="20"/>
              </w:rPr>
              <w:t xml:space="preserve">Setup Local/ Remote development structure, workflows and processes for </w:t>
            </w:r>
            <w:proofErr w:type="spellStart"/>
            <w:r w:rsidRPr="00BA515F">
              <w:rPr>
                <w:sz w:val="20"/>
                <w:szCs w:val="20"/>
              </w:rPr>
              <w:t>DevOPs</w:t>
            </w:r>
            <w:proofErr w:type="spellEnd"/>
            <w:r w:rsidRPr="00BA515F">
              <w:rPr>
                <w:sz w:val="20"/>
                <w:szCs w:val="20"/>
              </w:rPr>
              <w:t xml:space="preserve"> (GIT/DEV/UAT/PROD)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07EC865C" w14:textId="2DD6BA96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3F1A9A2A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360FD1C0" w14:textId="6358502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17EE85EC" w14:textId="3D0DB486" w:rsidR="00543DB2" w:rsidRPr="00BA515F" w:rsidRDefault="00B4459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required packages</w:t>
            </w:r>
            <w:r w:rsidR="00116DA3">
              <w:rPr>
                <w:sz w:val="20"/>
                <w:szCs w:val="20"/>
              </w:rPr>
              <w:t xml:space="preserve"> for baseline and development environment support</w:t>
            </w:r>
            <w:r w:rsidR="007B3558">
              <w:rPr>
                <w:sz w:val="20"/>
                <w:szCs w:val="20"/>
              </w:rPr>
              <w:t>-globals.js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34947A0A" w14:textId="4362FBB1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689B64FC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7A991080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D1AF722" w14:textId="67FA9A08" w:rsidR="00543DB2" w:rsidRPr="00BA515F" w:rsidRDefault="007B3558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 MongoDB connection with Async</w:t>
            </w: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6E87BE46" w14:textId="0444D46B" w:rsidR="00543DB2" w:rsidRPr="00BA515F" w:rsidRDefault="00ED0A66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z w:val="20"/>
                <w:szCs w:val="20"/>
                <w:shd w:val="clear" w:color="auto" w:fill="auto"/>
              </w:rPr>
            </w:pPr>
            <w:r>
              <w:rPr>
                <w:sz w:val="20"/>
                <w:szCs w:val="20"/>
              </w:rPr>
              <w:t>done</w:t>
            </w:r>
          </w:p>
        </w:tc>
      </w:tr>
      <w:tr w:rsidR="00543DB2" w:rsidRPr="00BA515F" w14:paraId="7E217E83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2C7E0492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79821387" w14:textId="12642443" w:rsidR="00543DB2" w:rsidRPr="00BA515F" w:rsidRDefault="00BD41AD" w:rsidP="00BA515F">
            <w:pPr>
              <w:pStyle w:val="TableBodyTex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Add models to create schemas with </w:t>
            </w:r>
            <w:r w:rsidR="00595624">
              <w:rPr>
                <w:sz w:val="20"/>
                <w:szCs w:val="20"/>
              </w:rPr>
              <w:t>Mongoose</w:t>
            </w:r>
            <w:r>
              <w:rPr>
                <w:sz w:val="20"/>
                <w:szCs w:val="20"/>
              </w:rPr>
              <w:t xml:space="preserve"> for roles, users, listings, </w:t>
            </w:r>
            <w:r w:rsidR="00595624">
              <w:rPr>
                <w:sz w:val="20"/>
                <w:szCs w:val="20"/>
              </w:rPr>
              <w:t>HOA's</w:t>
            </w: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0E340E9E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</w:tr>
      <w:tr w:rsidR="00543DB2" w:rsidRPr="00BA515F" w14:paraId="00904B37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auto"/>
            <w:tcMar>
              <w:top w:w="115" w:type="dxa"/>
              <w:bottom w:w="115" w:type="dxa"/>
            </w:tcMar>
          </w:tcPr>
          <w:p w14:paraId="65FF73DB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auto"/>
            <w:tcMar>
              <w:top w:w="115" w:type="dxa"/>
              <w:bottom w:w="115" w:type="dxa"/>
            </w:tcMar>
          </w:tcPr>
          <w:p w14:paraId="140C7399" w14:textId="0462BC53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530" w:type="dxa"/>
            <w:shd w:val="clear" w:color="auto" w:fill="auto"/>
            <w:tcMar>
              <w:top w:w="115" w:type="dxa"/>
              <w:bottom w:w="115" w:type="dxa"/>
            </w:tcMar>
          </w:tcPr>
          <w:p w14:paraId="3CBB82A8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</w:tr>
      <w:tr w:rsidR="00543DB2" w:rsidRPr="00BA515F" w14:paraId="27FEE2F8" w14:textId="77777777" w:rsidTr="00E94DE9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1075" w:type="dxa"/>
            <w:shd w:val="clear" w:color="auto" w:fill="F3F6F9"/>
            <w:tcMar>
              <w:top w:w="115" w:type="dxa"/>
              <w:bottom w:w="115" w:type="dxa"/>
            </w:tcMar>
          </w:tcPr>
          <w:p w14:paraId="3AA22AD6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1790" w:type="dxa"/>
            <w:shd w:val="clear" w:color="auto" w:fill="F3F6F9"/>
            <w:tcMar>
              <w:top w:w="115" w:type="dxa"/>
              <w:bottom w:w="115" w:type="dxa"/>
            </w:tcMar>
          </w:tcPr>
          <w:p w14:paraId="7A5233E0" w14:textId="5ADF7FBD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  <w:tc>
          <w:tcPr>
            <w:tcW w:w="1530" w:type="dxa"/>
            <w:shd w:val="clear" w:color="auto" w:fill="F3F6F9"/>
            <w:tcMar>
              <w:top w:w="115" w:type="dxa"/>
              <w:bottom w:w="115" w:type="dxa"/>
            </w:tcMar>
          </w:tcPr>
          <w:p w14:paraId="3E9CFF67" w14:textId="77777777" w:rsidR="00543DB2" w:rsidRPr="00BA515F" w:rsidRDefault="00543DB2" w:rsidP="00BA515F">
            <w:pPr>
              <w:pStyle w:val="TableBodyText"/>
              <w:rPr>
                <w:sz w:val="20"/>
                <w:szCs w:val="20"/>
              </w:rPr>
            </w:pPr>
          </w:p>
        </w:tc>
      </w:tr>
    </w:tbl>
    <w:p w14:paraId="785601AF" w14:textId="77777777" w:rsidR="00543DB2" w:rsidRDefault="00543DB2" w:rsidP="00543DB2"/>
    <w:p w14:paraId="0B184045" w14:textId="002A8FD3" w:rsidR="00543DB2" w:rsidRDefault="00543DB2">
      <w:r>
        <w:br w:type="page"/>
      </w:r>
    </w:p>
    <w:p w14:paraId="7BDC4CB1" w14:textId="77777777" w:rsidR="00543DB2" w:rsidRDefault="00543DB2"/>
    <w:p w14:paraId="3A357474" w14:textId="77777777" w:rsidR="00B567E6" w:rsidRDefault="00B567E6"/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147"/>
        <w:gridCol w:w="7388"/>
        <w:gridCol w:w="4950"/>
      </w:tblGrid>
      <w:tr w:rsidR="008D5FE3" w14:paraId="689D7D53" w14:textId="77777777" w:rsidTr="00EC5C96">
        <w:trPr>
          <w:trHeight w:val="593"/>
        </w:trPr>
        <w:tc>
          <w:tcPr>
            <w:tcW w:w="14485" w:type="dxa"/>
            <w:gridSpan w:val="3"/>
            <w:shd w:val="clear" w:color="auto" w:fill="F24F4F"/>
            <w:vAlign w:val="center"/>
          </w:tcPr>
          <w:p w14:paraId="1F3FAB5B" w14:textId="77777777" w:rsidR="008D5FE3" w:rsidRPr="008D5FE3" w:rsidRDefault="008D5FE3" w:rsidP="008D5FE3">
            <w:pPr>
              <w:pStyle w:val="Heading1"/>
            </w:pPr>
            <w:r>
              <w:t>STYLE GUIDE</w:t>
            </w:r>
            <w:r w:rsidRPr="0033531C">
              <w:t>:</w:t>
            </w:r>
            <w:r>
              <w:t xml:space="preserve"> </w:t>
            </w:r>
          </w:p>
        </w:tc>
      </w:tr>
      <w:tr w:rsidR="00635B33" w:rsidRPr="00635B33" w14:paraId="6225C0CA" w14:textId="77777777" w:rsidTr="00EC5C96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6"/>
          <w:tblHeader/>
        </w:trPr>
        <w:tc>
          <w:tcPr>
            <w:tcW w:w="2147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CDDCCFD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8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640DFF11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5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7FF2471" w14:textId="77777777" w:rsidR="00635B33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Functional Area</w:t>
            </w:r>
          </w:p>
        </w:tc>
      </w:tr>
      <w:tr w:rsidR="008D5FE3" w:rsidRPr="007224F6" w14:paraId="3601E577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D61F8FF" w14:textId="77777777" w:rsidR="008D5FE3" w:rsidRDefault="00635B33" w:rsidP="00BA515F">
            <w:pPr>
              <w:pStyle w:val="TableBodyText"/>
            </w:pPr>
            <w:r>
              <w:t>Colors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29A32E5" w14:textId="77777777" w:rsidR="008D5FE3" w:rsidRDefault="00635B33" w:rsidP="00BA515F">
            <w:pPr>
              <w:pStyle w:val="TableBodyText"/>
            </w:pPr>
            <w:r>
              <w:t>[add swatches here]</w:t>
            </w: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09F3004" w14:textId="77777777" w:rsidR="008D5FE3" w:rsidRDefault="00917AE1" w:rsidP="00BA515F">
            <w:pPr>
              <w:pStyle w:val="TableBodyText"/>
            </w:pPr>
            <w:r>
              <w:t>Guide</w:t>
            </w:r>
          </w:p>
        </w:tc>
      </w:tr>
      <w:tr w:rsidR="00635B33" w:rsidRPr="007224F6" w14:paraId="516A88A2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01CCE22C" w14:textId="77777777" w:rsidR="00635B33" w:rsidRDefault="00EC5C96" w:rsidP="00BA515F">
            <w:pPr>
              <w:pStyle w:val="TableBodyText"/>
            </w:pPr>
            <w:r>
              <w:t>Fonts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2C0D6097" w14:textId="77777777" w:rsidR="00635B33" w:rsidRDefault="00635B33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83F59F3" w14:textId="77777777" w:rsidR="00635B33" w:rsidRDefault="00917AE1" w:rsidP="00BA515F">
            <w:pPr>
              <w:pStyle w:val="TableBodyText"/>
            </w:pPr>
            <w:r>
              <w:t>Guide</w:t>
            </w:r>
          </w:p>
        </w:tc>
      </w:tr>
      <w:tr w:rsidR="00917AE1" w:rsidRPr="007224F6" w14:paraId="4C802CE2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7F088205" w14:textId="77777777" w:rsidR="00917AE1" w:rsidRDefault="00917AE1" w:rsidP="00BA515F">
            <w:pPr>
              <w:pStyle w:val="TableBodyText"/>
            </w:pPr>
            <w:r>
              <w:t>stylesheet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0470EB7D" w14:textId="77777777" w:rsidR="00917AE1" w:rsidRDefault="00917AE1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7B06BCA6" w14:textId="77777777" w:rsidR="00917AE1" w:rsidRDefault="00917AE1" w:rsidP="00BA515F">
            <w:pPr>
              <w:pStyle w:val="TableBodyText"/>
            </w:pPr>
            <w:r>
              <w:t>CSS</w:t>
            </w:r>
          </w:p>
        </w:tc>
      </w:tr>
      <w:tr w:rsidR="00EC5C96" w:rsidRPr="007224F6" w14:paraId="494AE77E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6C46A840" w14:textId="77777777" w:rsidR="00EC5C96" w:rsidRDefault="00EC5C96" w:rsidP="00BA515F">
            <w:pPr>
              <w:pStyle w:val="TableBodyText"/>
            </w:pPr>
            <w:r>
              <w:t>Logos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6DB18A65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F173B4D" w14:textId="77777777" w:rsidR="00EC5C96" w:rsidRDefault="00EC5C96" w:rsidP="00BA515F">
            <w:pPr>
              <w:pStyle w:val="TableBodyText"/>
            </w:pPr>
            <w:r>
              <w:t>Images/branding</w:t>
            </w:r>
          </w:p>
        </w:tc>
      </w:tr>
      <w:tr w:rsidR="00EC5C96" w:rsidRPr="007224F6" w14:paraId="78A44C5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99FA38A" w14:textId="77777777" w:rsidR="00EC5C96" w:rsidRDefault="00EC5C96" w:rsidP="00BA515F">
            <w:pPr>
              <w:pStyle w:val="TableBodyText"/>
            </w:pPr>
            <w:r>
              <w:t>Copywrite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5C51CC02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490C51A0" w14:textId="77777777" w:rsidR="00EC5C96" w:rsidRDefault="00EC5C96" w:rsidP="00BA515F">
            <w:pPr>
              <w:pStyle w:val="TableBodyText"/>
            </w:pPr>
            <w:r>
              <w:t>Policies</w:t>
            </w:r>
          </w:p>
        </w:tc>
      </w:tr>
      <w:tr w:rsidR="00EC5C96" w:rsidRPr="007224F6" w14:paraId="42FD6D3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521201BE" w14:textId="77777777" w:rsidR="00EC5C96" w:rsidRDefault="00EC5C96" w:rsidP="00BA515F">
            <w:pPr>
              <w:pStyle w:val="TableBodyText"/>
            </w:pPr>
            <w:r>
              <w:t>Terms of Use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7D9C957" w14:textId="77777777" w:rsidR="00EC5C96" w:rsidRDefault="00EC5C96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90DD6FD" w14:textId="77777777" w:rsidR="00EC5C96" w:rsidRDefault="00EC5C96" w:rsidP="00BA515F">
            <w:pPr>
              <w:pStyle w:val="TableBodyText"/>
            </w:pPr>
            <w:r>
              <w:t>Policies</w:t>
            </w:r>
          </w:p>
        </w:tc>
      </w:tr>
      <w:tr w:rsidR="00623E9C" w:rsidRPr="007224F6" w14:paraId="5058F95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auto"/>
            <w:tcMar>
              <w:top w:w="115" w:type="dxa"/>
              <w:bottom w:w="115" w:type="dxa"/>
            </w:tcMar>
          </w:tcPr>
          <w:p w14:paraId="0F53D7DC" w14:textId="77777777" w:rsidR="00623E9C" w:rsidRDefault="00623E9C" w:rsidP="00BA515F">
            <w:pPr>
              <w:pStyle w:val="TableBodyText"/>
            </w:pPr>
            <w:r>
              <w:t>Licensing</w:t>
            </w:r>
          </w:p>
        </w:tc>
        <w:tc>
          <w:tcPr>
            <w:tcW w:w="7388" w:type="dxa"/>
            <w:shd w:val="clear" w:color="auto" w:fill="auto"/>
            <w:tcMar>
              <w:top w:w="115" w:type="dxa"/>
              <w:bottom w:w="115" w:type="dxa"/>
            </w:tcMar>
          </w:tcPr>
          <w:p w14:paraId="1E8CD696" w14:textId="77777777" w:rsidR="00623E9C" w:rsidRDefault="00623E9C" w:rsidP="00BA515F">
            <w:pPr>
              <w:pStyle w:val="TableBodyText"/>
            </w:pPr>
            <w:r>
              <w:t>MIT, WordPress, Components, Elements, Images Sources and links</w:t>
            </w: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1C10ECCB" w14:textId="77777777" w:rsidR="00623E9C" w:rsidRDefault="00623E9C" w:rsidP="00BA515F">
            <w:pPr>
              <w:pStyle w:val="TableBodyText"/>
            </w:pPr>
            <w:r>
              <w:t>Policies</w:t>
            </w:r>
          </w:p>
        </w:tc>
      </w:tr>
    </w:tbl>
    <w:p w14:paraId="00627765" w14:textId="77777777" w:rsidR="00B567E6" w:rsidRDefault="00B567E6"/>
    <w:p w14:paraId="5C8B09AC" w14:textId="77777777" w:rsidR="00E11806" w:rsidRDefault="00E11806">
      <w:r>
        <w:br w:type="page"/>
      </w:r>
    </w:p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585"/>
        <w:gridCol w:w="7148"/>
        <w:gridCol w:w="4752"/>
      </w:tblGrid>
      <w:tr w:rsidR="006434EC" w14:paraId="3D4577F5" w14:textId="77777777" w:rsidTr="00A810C2">
        <w:trPr>
          <w:trHeight w:val="593"/>
        </w:trPr>
        <w:tc>
          <w:tcPr>
            <w:tcW w:w="14485" w:type="dxa"/>
            <w:gridSpan w:val="3"/>
            <w:shd w:val="clear" w:color="auto" w:fill="F24F4F"/>
            <w:vAlign w:val="center"/>
          </w:tcPr>
          <w:p w14:paraId="5CFEFD3A" w14:textId="77777777" w:rsidR="006434EC" w:rsidRPr="008D5FE3" w:rsidRDefault="006434EC" w:rsidP="00A810C2">
            <w:pPr>
              <w:pStyle w:val="Heading1"/>
            </w:pPr>
            <w:r>
              <w:lastRenderedPageBreak/>
              <w:t>USER EXPERIENCE BOARD</w:t>
            </w:r>
            <w:r w:rsidRPr="0033531C">
              <w:t>:</w:t>
            </w:r>
            <w:r>
              <w:t xml:space="preserve"> </w:t>
            </w:r>
          </w:p>
        </w:tc>
      </w:tr>
      <w:tr w:rsidR="006434EC" w:rsidRPr="00635B33" w14:paraId="47381CD9" w14:textId="77777777" w:rsidTr="00956A48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6"/>
          <w:tblHeader/>
        </w:trPr>
        <w:tc>
          <w:tcPr>
            <w:tcW w:w="2236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2D17BC56" w14:textId="77777777" w:rsidR="006434EC" w:rsidRPr="0057108D" w:rsidRDefault="006434EC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3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02A0E9EA" w14:textId="77777777" w:rsidR="006434EC" w:rsidRPr="0057108D" w:rsidRDefault="006434EC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1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23A7219" w14:textId="77777777" w:rsidR="006434EC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Functional Area</w:t>
            </w:r>
          </w:p>
        </w:tc>
      </w:tr>
      <w:tr w:rsidR="00956A48" w:rsidRPr="007224F6" w14:paraId="2BA2E95E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EB793A9" w14:textId="245D187A" w:rsidR="006434EC" w:rsidRDefault="00BD41AD" w:rsidP="00BA515F">
            <w:pPr>
              <w:pStyle w:val="TableBodyText"/>
            </w:pPr>
            <w:r>
              <w:t>app</w:t>
            </w:r>
            <w:r w:rsidR="008E611E">
              <w:t>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3A8AAA2" w14:textId="77777777" w:rsidR="006434EC" w:rsidRDefault="006434EC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28A70CCD" w14:textId="77777777" w:rsidR="006434EC" w:rsidRDefault="0012074C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523B6CE7" w14:textId="77777777" w:rsidTr="00324AC4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3DF8D46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2493C3DE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CCDB5C8" w14:textId="77777777" w:rsidR="008E611E" w:rsidRDefault="008E611E" w:rsidP="00BA515F">
            <w:pPr>
              <w:pStyle w:val="TableBodyText"/>
            </w:pPr>
            <w:r>
              <w:t>App.js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0AC387A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0A38153F" w14:textId="77777777" w:rsidR="008E611E" w:rsidRDefault="0012074C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1A72E615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53CDD50B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564EDB63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44F17A5C" w14:textId="77777777" w:rsidR="008E611E" w:rsidRDefault="008E611E" w:rsidP="00BA515F">
            <w:pPr>
              <w:pStyle w:val="TableBodyText"/>
            </w:pPr>
            <w:r>
              <w:t>Start.js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EF0073D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5952BDF9" w14:textId="77777777" w:rsidR="008E611E" w:rsidRDefault="00917AE1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73203BBC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A434E51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68707B59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36A091FC" w14:textId="77777777" w:rsidR="008E611E" w:rsidRDefault="00917AE1" w:rsidP="00BA515F">
            <w:pPr>
              <w:pStyle w:val="TableBodyText"/>
            </w:pPr>
            <w:proofErr w:type="gramStart"/>
            <w:r>
              <w:t>.env</w:t>
            </w:r>
            <w:proofErr w:type="gram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490D3F9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1C4D9C43" w14:textId="77777777" w:rsidR="008E611E" w:rsidRDefault="00917AE1" w:rsidP="00BA515F">
            <w:pPr>
              <w:pStyle w:val="TableBodyText"/>
            </w:pPr>
            <w:r>
              <w:t>/</w:t>
            </w:r>
          </w:p>
        </w:tc>
      </w:tr>
      <w:tr w:rsidR="008E611E" w:rsidRPr="007224F6" w14:paraId="2882B963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3E38EA56" w14:textId="77777777" w:rsidR="008E611E" w:rsidRDefault="008E611E" w:rsidP="00BA515F">
            <w:pPr>
              <w:pStyle w:val="TableBodyText"/>
            </w:pPr>
          </w:p>
        </w:tc>
      </w:tr>
      <w:tr w:rsidR="006434EC" w:rsidRPr="007224F6" w14:paraId="3B53D1CD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3A0EE421" w14:textId="77777777" w:rsidR="006434EC" w:rsidRDefault="00917AE1" w:rsidP="00BA515F">
            <w:pPr>
              <w:pStyle w:val="TableBodyText"/>
            </w:pPr>
            <w:proofErr w:type="spellStart"/>
            <w:r>
              <w:t>user.htpasswd</w:t>
            </w:r>
            <w:proofErr w:type="spellEnd"/>
            <w:r>
              <w:t>/</w:t>
            </w:r>
            <w:proofErr w:type="spellStart"/>
            <w:r>
              <w:t>htaccess</w:t>
            </w:r>
            <w:proofErr w:type="spell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852A5AB" w14:textId="77777777" w:rsidR="006434EC" w:rsidRDefault="006434EC" w:rsidP="00BA515F">
            <w:pPr>
              <w:pStyle w:val="TableBodyText"/>
            </w:pP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45AA8F9A" w14:textId="77777777" w:rsidR="006434EC" w:rsidRDefault="008E611E" w:rsidP="00BA515F">
            <w:pPr>
              <w:pStyle w:val="TableBodyText"/>
            </w:pPr>
            <w:r>
              <w:t>/</w:t>
            </w:r>
            <w:proofErr w:type="gramStart"/>
            <w:r w:rsidR="00917AE1">
              <w:t>config</w:t>
            </w:r>
            <w:proofErr w:type="gramEnd"/>
          </w:p>
        </w:tc>
      </w:tr>
      <w:tr w:rsidR="00956A48" w:rsidRPr="007224F6" w14:paraId="5398B58F" w14:textId="77777777" w:rsidTr="004A3D95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19A46A8F" w14:textId="77777777" w:rsidR="00956A48" w:rsidRDefault="00956A48" w:rsidP="00BA515F">
            <w:pPr>
              <w:pStyle w:val="TableBodyText"/>
            </w:pPr>
          </w:p>
        </w:tc>
      </w:tr>
      <w:tr w:rsidR="00956A48" w:rsidRPr="007224F6" w14:paraId="69DE2D21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2479FEFA" w14:textId="77777777" w:rsidR="008E611E" w:rsidRDefault="00917AE1" w:rsidP="00BA515F">
            <w:pPr>
              <w:pStyle w:val="TableBodyText"/>
            </w:pPr>
            <w:r>
              <w:t>footer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77376FFE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24D065CD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models</w:t>
            </w:r>
            <w:proofErr w:type="gramEnd"/>
          </w:p>
        </w:tc>
      </w:tr>
      <w:tr w:rsidR="008E611E" w:rsidRPr="007224F6" w14:paraId="544F070D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0B764C05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01CD4D37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76CE5024" w14:textId="77777777" w:rsidR="008E611E" w:rsidRDefault="00917AE1" w:rsidP="00BA515F">
            <w:pPr>
              <w:pStyle w:val="TableBodyText"/>
            </w:pPr>
            <w:r>
              <w:t>header</w:t>
            </w:r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3E56DC9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73B1A9D5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models</w:t>
            </w:r>
            <w:proofErr w:type="gramEnd"/>
          </w:p>
        </w:tc>
      </w:tr>
      <w:tr w:rsidR="008E611E" w:rsidRPr="007224F6" w14:paraId="7A56F586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3C17DBC5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266FC3C8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236" w:type="dxa"/>
            <w:shd w:val="clear" w:color="auto" w:fill="F3F6F9"/>
            <w:tcMar>
              <w:top w:w="115" w:type="dxa"/>
              <w:bottom w:w="115" w:type="dxa"/>
            </w:tcMar>
          </w:tcPr>
          <w:p w14:paraId="7516082B" w14:textId="77777777" w:rsidR="008E611E" w:rsidRDefault="00917AE1" w:rsidP="00BA515F">
            <w:pPr>
              <w:pStyle w:val="TableBodyText"/>
            </w:pPr>
            <w:proofErr w:type="spellStart"/>
            <w:r>
              <w:t>landingpage</w:t>
            </w:r>
            <w:proofErr w:type="spellEnd"/>
          </w:p>
        </w:tc>
        <w:tc>
          <w:tcPr>
            <w:tcW w:w="7338" w:type="dxa"/>
            <w:shd w:val="clear" w:color="auto" w:fill="F3F6F9"/>
            <w:tcMar>
              <w:top w:w="115" w:type="dxa"/>
              <w:bottom w:w="115" w:type="dxa"/>
            </w:tcMar>
          </w:tcPr>
          <w:p w14:paraId="69444870" w14:textId="77777777" w:rsidR="008E611E" w:rsidRDefault="008E611E" w:rsidP="00BA515F">
            <w:pPr>
              <w:pStyle w:val="TableBodyText"/>
            </w:pPr>
            <w:r>
              <w:t>[</w:t>
            </w:r>
            <w:r w:rsidR="00917AE1">
              <w:t>Landing page&gt;About&gt;Project Directory&gt;Contact&gt;Terms of Use&gt;Privacy</w:t>
            </w: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7B9BE366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8E611E" w:rsidRPr="007224F6" w14:paraId="7EB46B4B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3"/>
            <w:shd w:val="clear" w:color="auto" w:fill="auto"/>
            <w:tcMar>
              <w:top w:w="115" w:type="dxa"/>
              <w:bottom w:w="115" w:type="dxa"/>
            </w:tcMar>
          </w:tcPr>
          <w:p w14:paraId="28B68FB9" w14:textId="77777777" w:rsidR="008E611E" w:rsidRDefault="008E611E" w:rsidP="00BA515F">
            <w:pPr>
              <w:pStyle w:val="TableBodyText"/>
            </w:pPr>
          </w:p>
        </w:tc>
      </w:tr>
    </w:tbl>
    <w:p w14:paraId="6A851A33" w14:textId="77777777" w:rsidR="006434EC" w:rsidRDefault="006434EC" w:rsidP="006434EC"/>
    <w:tbl>
      <w:tblPr>
        <w:tblStyle w:val="TableGrid"/>
        <w:tblW w:w="14485" w:type="dxa"/>
        <w:shd w:val="clear" w:color="auto" w:fill="F24F4F"/>
        <w:tblLook w:val="04A0" w:firstRow="1" w:lastRow="0" w:firstColumn="1" w:lastColumn="0" w:noHBand="0" w:noVBand="1"/>
      </w:tblPr>
      <w:tblGrid>
        <w:gridCol w:w="2147"/>
        <w:gridCol w:w="7388"/>
        <w:gridCol w:w="39"/>
        <w:gridCol w:w="4911"/>
      </w:tblGrid>
      <w:tr w:rsidR="008E611E" w14:paraId="4AE84151" w14:textId="77777777" w:rsidTr="00A810C2">
        <w:trPr>
          <w:trHeight w:val="593"/>
        </w:trPr>
        <w:tc>
          <w:tcPr>
            <w:tcW w:w="14485" w:type="dxa"/>
            <w:gridSpan w:val="4"/>
            <w:shd w:val="clear" w:color="auto" w:fill="F24F4F"/>
            <w:vAlign w:val="center"/>
          </w:tcPr>
          <w:p w14:paraId="0F4AFD68" w14:textId="77777777" w:rsidR="008E611E" w:rsidRPr="008D5FE3" w:rsidRDefault="008E611E" w:rsidP="00A810C2">
            <w:pPr>
              <w:pStyle w:val="Heading1"/>
            </w:pPr>
            <w:r>
              <w:lastRenderedPageBreak/>
              <w:t>USER EXPERIENCE BOARD</w:t>
            </w:r>
            <w:r w:rsidRPr="0033531C">
              <w:t>:</w:t>
            </w:r>
            <w:r>
              <w:t xml:space="preserve"> </w:t>
            </w:r>
          </w:p>
        </w:tc>
      </w:tr>
      <w:tr w:rsidR="008E611E" w:rsidRPr="00635B33" w14:paraId="01A6FDD4" w14:textId="77777777" w:rsidTr="00A810C2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  <w:shd w:val="clear" w:color="auto" w:fill="auto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6"/>
          <w:tblHeader/>
        </w:trPr>
        <w:tc>
          <w:tcPr>
            <w:tcW w:w="2147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B1EA5A7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Asset Type</w:t>
            </w:r>
          </w:p>
        </w:tc>
        <w:tc>
          <w:tcPr>
            <w:tcW w:w="7388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71C5E0B7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Name &amp; Description</w:t>
            </w:r>
          </w:p>
        </w:tc>
        <w:tc>
          <w:tcPr>
            <w:tcW w:w="4950" w:type="dxa"/>
            <w:gridSpan w:val="2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F4ABFA5" w14:textId="77777777" w:rsidR="008E611E" w:rsidRPr="0057108D" w:rsidRDefault="008E611E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Functional Area</w:t>
            </w:r>
          </w:p>
        </w:tc>
      </w:tr>
      <w:tr w:rsidR="008E611E" w:rsidRPr="007224F6" w14:paraId="14BAE0B2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7E645C2B" w14:textId="77777777" w:rsidR="008E611E" w:rsidRDefault="00917AE1" w:rsidP="00BA515F">
            <w:pPr>
              <w:pStyle w:val="TableBodyText"/>
            </w:pPr>
            <w:r>
              <w:t>project-directory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6B30D9A0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4C19CC2E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8E611E" w:rsidRPr="007224F6" w14:paraId="32A5299E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604ADA4A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578B7CAE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053A58FC" w14:textId="77777777" w:rsidR="008E611E" w:rsidRDefault="00917AE1" w:rsidP="00BA515F">
            <w:pPr>
              <w:pStyle w:val="TableBodyText"/>
            </w:pPr>
            <w:r>
              <w:t>contact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2A747312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06F43DE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forms</w:t>
            </w:r>
            <w:proofErr w:type="gramEnd"/>
          </w:p>
        </w:tc>
      </w:tr>
      <w:tr w:rsidR="008E611E" w:rsidRPr="007224F6" w14:paraId="7BBBCA85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1D3B01AB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55A30026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E554281" w14:textId="77777777" w:rsidR="008E611E" w:rsidRDefault="00917AE1" w:rsidP="00BA515F">
            <w:pPr>
              <w:pStyle w:val="TableBodyText"/>
            </w:pPr>
            <w:proofErr w:type="spellStart"/>
            <w:r>
              <w:t>termsofus</w:t>
            </w:r>
            <w:proofErr w:type="spellEnd"/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57E5482C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20E9CD3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public</w:t>
            </w:r>
            <w:proofErr w:type="gramEnd"/>
          </w:p>
        </w:tc>
      </w:tr>
      <w:tr w:rsidR="008E611E" w:rsidRPr="007224F6" w14:paraId="49789CD5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6949A62B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458DEDA3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33256FB8" w14:textId="77777777" w:rsidR="008E611E" w:rsidRDefault="00917AE1" w:rsidP="00BA515F">
            <w:pPr>
              <w:pStyle w:val="TableBodyText"/>
            </w:pPr>
            <w:r>
              <w:t>Privacy</w:t>
            </w: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3E3BC59A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6188408" w14:textId="77777777" w:rsidR="008E611E" w:rsidRDefault="00917AE1" w:rsidP="00BA515F">
            <w:pPr>
              <w:pStyle w:val="TableBodyText"/>
            </w:pPr>
            <w:r>
              <w:t>/</w:t>
            </w:r>
            <w:proofErr w:type="gramStart"/>
            <w:r>
              <w:t>public</w:t>
            </w:r>
            <w:proofErr w:type="gramEnd"/>
          </w:p>
        </w:tc>
      </w:tr>
      <w:tr w:rsidR="008E611E" w:rsidRPr="007224F6" w14:paraId="3A3DABB8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70E27209" w14:textId="77777777" w:rsidR="008E611E" w:rsidRDefault="008E611E" w:rsidP="00BA515F">
            <w:pPr>
              <w:pStyle w:val="TableBodyText"/>
            </w:pPr>
          </w:p>
        </w:tc>
      </w:tr>
      <w:tr w:rsidR="00956A48" w:rsidRPr="007224F6" w14:paraId="5B7A43A8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AF193C6" w14:textId="77777777" w:rsidR="00956A48" w:rsidRDefault="00956A48" w:rsidP="00BA515F">
            <w:pPr>
              <w:pStyle w:val="TableBodyText"/>
            </w:pPr>
            <w:r>
              <w:t>About</w:t>
            </w:r>
          </w:p>
        </w:tc>
        <w:tc>
          <w:tcPr>
            <w:tcW w:w="7427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0BEFC47" w14:textId="77777777" w:rsidR="00956A48" w:rsidRDefault="00956A48" w:rsidP="00BA515F">
            <w:pPr>
              <w:pStyle w:val="TableBodyText"/>
            </w:pPr>
          </w:p>
        </w:tc>
        <w:tc>
          <w:tcPr>
            <w:tcW w:w="4911" w:type="dxa"/>
            <w:shd w:val="clear" w:color="auto" w:fill="F3F6F9"/>
            <w:tcMar>
              <w:top w:w="115" w:type="dxa"/>
              <w:bottom w:w="115" w:type="dxa"/>
            </w:tcMar>
          </w:tcPr>
          <w:p w14:paraId="49E1189E" w14:textId="77777777" w:rsidR="00956A48" w:rsidRDefault="001C3DAB" w:rsidP="00BA515F">
            <w:pPr>
              <w:pStyle w:val="TableBodyText"/>
            </w:pPr>
            <w:r>
              <w:t>/</w:t>
            </w:r>
            <w:proofErr w:type="gramStart"/>
            <w:r>
              <w:t>views</w:t>
            </w:r>
            <w:proofErr w:type="gramEnd"/>
          </w:p>
        </w:tc>
      </w:tr>
      <w:tr w:rsidR="00956A48" w:rsidRPr="007224F6" w14:paraId="333DA452" w14:textId="77777777" w:rsidTr="00460E0D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7C827133" w14:textId="77777777" w:rsidR="00956A48" w:rsidRDefault="00956A48" w:rsidP="00BA515F">
            <w:pPr>
              <w:pStyle w:val="TableBodyText"/>
            </w:pPr>
          </w:p>
        </w:tc>
      </w:tr>
      <w:tr w:rsidR="008E611E" w:rsidRPr="007224F6" w14:paraId="429E0E51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5ED59BC1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43C51D45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7C00B7F4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7E5F7DD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44980ADF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3BC67570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6C628D82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1BDBA539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545E2BE3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7801699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47941896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0E07D4A6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27EFB8D6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3292A7A2" w14:textId="77777777" w:rsidR="008E611E" w:rsidRDefault="008E611E" w:rsidP="00BA515F">
            <w:pPr>
              <w:pStyle w:val="TableBodyText"/>
            </w:pPr>
            <w:r>
              <w:t>[</w:t>
            </w: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3F35CD0A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039D21B6" w14:textId="77777777" w:rsidTr="00A810C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14485" w:type="dxa"/>
            <w:gridSpan w:val="4"/>
            <w:shd w:val="clear" w:color="auto" w:fill="auto"/>
            <w:tcMar>
              <w:top w:w="115" w:type="dxa"/>
              <w:bottom w:w="115" w:type="dxa"/>
            </w:tcMar>
          </w:tcPr>
          <w:p w14:paraId="5D7599E0" w14:textId="77777777" w:rsidR="008E611E" w:rsidRDefault="008E611E" w:rsidP="00BA515F">
            <w:pPr>
              <w:pStyle w:val="TableBodyText"/>
            </w:pPr>
          </w:p>
        </w:tc>
      </w:tr>
      <w:tr w:rsidR="008E611E" w:rsidRPr="007224F6" w14:paraId="1BCFAA8B" w14:textId="77777777" w:rsidTr="00956A48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  <w:tblCellMar>
            <w:top w:w="72" w:type="dxa"/>
            <w:left w:w="72" w:type="dxa"/>
            <w:bottom w:w="72" w:type="dxa"/>
            <w:right w:w="72" w:type="dxa"/>
          </w:tblCellMar>
        </w:tblPrEx>
        <w:trPr>
          <w:trHeight w:val="281"/>
        </w:trPr>
        <w:tc>
          <w:tcPr>
            <w:tcW w:w="2147" w:type="dxa"/>
            <w:shd w:val="clear" w:color="auto" w:fill="F3F6F9"/>
            <w:tcMar>
              <w:top w:w="115" w:type="dxa"/>
              <w:bottom w:w="115" w:type="dxa"/>
            </w:tcMar>
          </w:tcPr>
          <w:p w14:paraId="3E22F5D8" w14:textId="77777777" w:rsidR="008E611E" w:rsidRDefault="008E611E" w:rsidP="00BA515F">
            <w:pPr>
              <w:pStyle w:val="TableBodyText"/>
            </w:pPr>
          </w:p>
        </w:tc>
        <w:tc>
          <w:tcPr>
            <w:tcW w:w="7388" w:type="dxa"/>
            <w:shd w:val="clear" w:color="auto" w:fill="F3F6F9"/>
            <w:tcMar>
              <w:top w:w="115" w:type="dxa"/>
              <w:bottom w:w="115" w:type="dxa"/>
            </w:tcMar>
          </w:tcPr>
          <w:p w14:paraId="5E3E382F" w14:textId="77777777" w:rsidR="008E611E" w:rsidRDefault="008E611E" w:rsidP="00BA515F">
            <w:pPr>
              <w:pStyle w:val="TableBodyText"/>
            </w:pPr>
          </w:p>
        </w:tc>
        <w:tc>
          <w:tcPr>
            <w:tcW w:w="4950" w:type="dxa"/>
            <w:gridSpan w:val="2"/>
            <w:shd w:val="clear" w:color="auto" w:fill="F3F6F9"/>
            <w:tcMar>
              <w:top w:w="115" w:type="dxa"/>
              <w:bottom w:w="115" w:type="dxa"/>
            </w:tcMar>
          </w:tcPr>
          <w:p w14:paraId="13FE3F50" w14:textId="77777777" w:rsidR="008E611E" w:rsidRDefault="008E611E" w:rsidP="00BA515F">
            <w:pPr>
              <w:pStyle w:val="TableBodyText"/>
            </w:pPr>
          </w:p>
        </w:tc>
      </w:tr>
    </w:tbl>
    <w:p w14:paraId="08CE5F1B" w14:textId="77777777" w:rsidR="006434EC" w:rsidRDefault="006434EC"/>
    <w:p w14:paraId="53E2998D" w14:textId="77777777" w:rsidR="00333071" w:rsidRDefault="006434EC">
      <w:r>
        <w:lastRenderedPageBreak/>
        <w:br w:type="page"/>
      </w:r>
    </w:p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333071" w:rsidRPr="00A270A1" w14:paraId="53E9C08E" w14:textId="77777777" w:rsidTr="00CB08F1">
        <w:trPr>
          <w:trHeight w:val="550"/>
        </w:trPr>
        <w:tc>
          <w:tcPr>
            <w:tcW w:w="5000" w:type="pct"/>
            <w:shd w:val="clear" w:color="auto" w:fill="F24F4F"/>
            <w:vAlign w:val="center"/>
          </w:tcPr>
          <w:p w14:paraId="3729A69E" w14:textId="76A2A043" w:rsidR="00333071" w:rsidRPr="0033531C" w:rsidRDefault="00333071" w:rsidP="00CB08F1">
            <w:pPr>
              <w:pStyle w:val="Heading1"/>
            </w:pPr>
            <w:r>
              <w:rPr>
                <w:rFonts w:eastAsia="Arial Unicode MS"/>
                <w:bdr w:val="nil"/>
              </w:rPr>
              <w:lastRenderedPageBreak/>
              <w:t>PROJECT WORKFLOW SOURCE LIST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7564"/>
        <w:gridCol w:w="4680"/>
      </w:tblGrid>
      <w:tr w:rsidR="00333071" w:rsidRPr="0057108D" w14:paraId="0FBEBEA9" w14:textId="77777777" w:rsidTr="00333071">
        <w:trPr>
          <w:trHeight w:val="26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98CFA87" w14:textId="22EA3DFD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Activity</w:t>
            </w: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:</w:t>
            </w:r>
          </w:p>
        </w:tc>
        <w:tc>
          <w:tcPr>
            <w:tcW w:w="756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4073D8F2" w14:textId="6C28109E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Description:</w:t>
            </w:r>
          </w:p>
        </w:tc>
        <w:tc>
          <w:tcPr>
            <w:tcW w:w="468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75695D4" w14:textId="2C4B9F39" w:rsidR="00333071" w:rsidRPr="0057108D" w:rsidRDefault="00333071" w:rsidP="00CB08F1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URL:</w:t>
            </w:r>
          </w:p>
        </w:tc>
      </w:tr>
      <w:tr w:rsidR="00333071" w:rsidRPr="007224F6" w14:paraId="5962CB40" w14:textId="77777777" w:rsidTr="00543DB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9D17F30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7564" w:type="dxa"/>
            <w:shd w:val="clear" w:color="auto" w:fill="auto"/>
            <w:tcMar>
              <w:top w:w="115" w:type="dxa"/>
              <w:bottom w:w="115" w:type="dxa"/>
            </w:tcMar>
          </w:tcPr>
          <w:p w14:paraId="05093AD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4680" w:type="dxa"/>
            <w:shd w:val="clear" w:color="auto" w:fill="auto"/>
            <w:tcMar>
              <w:top w:w="115" w:type="dxa"/>
              <w:bottom w:w="115" w:type="dxa"/>
            </w:tcMar>
          </w:tcPr>
          <w:p w14:paraId="4E2415BD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03D35722" w14:textId="77777777" w:rsidTr="00543DB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E1C3D0D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7564" w:type="dxa"/>
            <w:shd w:val="clear" w:color="auto" w:fill="F3F6F9"/>
            <w:tcMar>
              <w:top w:w="115" w:type="dxa"/>
              <w:bottom w:w="115" w:type="dxa"/>
            </w:tcMar>
          </w:tcPr>
          <w:p w14:paraId="5C5EFDA7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4680" w:type="dxa"/>
            <w:shd w:val="clear" w:color="auto" w:fill="F3F6F9"/>
            <w:tcMar>
              <w:top w:w="115" w:type="dxa"/>
              <w:bottom w:w="115" w:type="dxa"/>
            </w:tcMar>
          </w:tcPr>
          <w:p w14:paraId="4335D904" w14:textId="77777777" w:rsidR="00333071" w:rsidRDefault="00333071" w:rsidP="00BA515F">
            <w:pPr>
              <w:pStyle w:val="TableBodyText"/>
            </w:pPr>
          </w:p>
        </w:tc>
      </w:tr>
      <w:tr w:rsidR="00333071" w:rsidRPr="00FE59A7" w14:paraId="192F13FE" w14:textId="77777777" w:rsidTr="00543DB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5DC25D4F" w14:textId="77777777" w:rsidR="00333071" w:rsidRPr="00FE59A7" w:rsidRDefault="00333071" w:rsidP="00BA515F">
            <w:pPr>
              <w:pStyle w:val="TableBodyText"/>
            </w:pPr>
          </w:p>
        </w:tc>
        <w:tc>
          <w:tcPr>
            <w:tcW w:w="756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482951E" w14:textId="77777777" w:rsidR="00333071" w:rsidRPr="00FE59A7" w:rsidRDefault="00333071" w:rsidP="00BA515F">
            <w:pPr>
              <w:pStyle w:val="TableBodyText"/>
            </w:pPr>
          </w:p>
        </w:tc>
        <w:tc>
          <w:tcPr>
            <w:tcW w:w="4680" w:type="dxa"/>
            <w:shd w:val="clear" w:color="auto" w:fill="auto"/>
            <w:tcMar>
              <w:top w:w="115" w:type="dxa"/>
              <w:bottom w:w="115" w:type="dxa"/>
            </w:tcMar>
          </w:tcPr>
          <w:p w14:paraId="209F4537" w14:textId="77777777" w:rsidR="00333071" w:rsidRPr="00FE59A7" w:rsidRDefault="00333071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333071" w:rsidRPr="007224F6" w14:paraId="29D73F90" w14:textId="77777777" w:rsidTr="00543DB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E1EB5EA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7564" w:type="dxa"/>
            <w:shd w:val="clear" w:color="auto" w:fill="F3F6F9"/>
            <w:tcMar>
              <w:top w:w="115" w:type="dxa"/>
              <w:bottom w:w="115" w:type="dxa"/>
            </w:tcMar>
          </w:tcPr>
          <w:p w14:paraId="3B35A627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4680" w:type="dxa"/>
            <w:shd w:val="clear" w:color="auto" w:fill="F3F6F9"/>
            <w:tcMar>
              <w:top w:w="115" w:type="dxa"/>
              <w:bottom w:w="115" w:type="dxa"/>
            </w:tcMar>
          </w:tcPr>
          <w:p w14:paraId="1433FF56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394514B3" w14:textId="77777777" w:rsidTr="00543DB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1AE4F6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7564" w:type="dxa"/>
            <w:shd w:val="clear" w:color="auto" w:fill="auto"/>
            <w:tcMar>
              <w:top w:w="115" w:type="dxa"/>
              <w:bottom w:w="115" w:type="dxa"/>
            </w:tcMar>
          </w:tcPr>
          <w:p w14:paraId="5729F9D0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4680" w:type="dxa"/>
            <w:shd w:val="clear" w:color="auto" w:fill="auto"/>
            <w:tcMar>
              <w:top w:w="115" w:type="dxa"/>
              <w:bottom w:w="115" w:type="dxa"/>
            </w:tcMar>
          </w:tcPr>
          <w:p w14:paraId="00618C04" w14:textId="77777777" w:rsidR="00333071" w:rsidRDefault="00333071" w:rsidP="00BA515F">
            <w:pPr>
              <w:pStyle w:val="TableBodyText"/>
            </w:pPr>
          </w:p>
        </w:tc>
      </w:tr>
      <w:tr w:rsidR="00333071" w:rsidRPr="007224F6" w14:paraId="512EC061" w14:textId="77777777" w:rsidTr="00543DB2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0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2A37E70E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7564" w:type="dxa"/>
            <w:shd w:val="clear" w:color="auto" w:fill="F3F6F9"/>
            <w:tcMar>
              <w:top w:w="115" w:type="dxa"/>
              <w:bottom w:w="115" w:type="dxa"/>
            </w:tcMar>
          </w:tcPr>
          <w:p w14:paraId="3DA7C5A6" w14:textId="77777777" w:rsidR="00333071" w:rsidRPr="007224F6" w:rsidRDefault="00333071" w:rsidP="00BA515F">
            <w:pPr>
              <w:pStyle w:val="TableBodyText"/>
            </w:pPr>
          </w:p>
        </w:tc>
        <w:tc>
          <w:tcPr>
            <w:tcW w:w="4680" w:type="dxa"/>
            <w:shd w:val="clear" w:color="auto" w:fill="F3F6F9"/>
            <w:tcMar>
              <w:top w:w="115" w:type="dxa"/>
              <w:bottom w:w="115" w:type="dxa"/>
            </w:tcMar>
          </w:tcPr>
          <w:p w14:paraId="685648AB" w14:textId="77777777" w:rsidR="00333071" w:rsidRDefault="00333071" w:rsidP="00BA515F">
            <w:pPr>
              <w:pStyle w:val="TableBodyText"/>
            </w:pPr>
          </w:p>
        </w:tc>
      </w:tr>
    </w:tbl>
    <w:p w14:paraId="09973789" w14:textId="77777777" w:rsidR="00333071" w:rsidRDefault="00333071" w:rsidP="00333071"/>
    <w:p w14:paraId="702342A8" w14:textId="1C77C384" w:rsidR="00333071" w:rsidRDefault="00333071">
      <w:r>
        <w:br w:type="page"/>
      </w:r>
    </w:p>
    <w:p w14:paraId="39946084" w14:textId="77777777" w:rsidR="006434EC" w:rsidRDefault="006434EC"/>
    <w:tbl>
      <w:tblPr>
        <w:tblStyle w:val="TableGrid1"/>
        <w:tblW w:w="5000" w:type="pct"/>
        <w:tblCellMar>
          <w:top w:w="43" w:type="dxa"/>
          <w:bottom w:w="43" w:type="dxa"/>
        </w:tblCellMar>
        <w:tblLook w:val="01E0" w:firstRow="1" w:lastRow="1" w:firstColumn="1" w:lastColumn="1" w:noHBand="0" w:noVBand="0"/>
      </w:tblPr>
      <w:tblGrid>
        <w:gridCol w:w="14390"/>
      </w:tblGrid>
      <w:tr w:rsidR="00670355" w:rsidRPr="00A270A1" w14:paraId="724A8EB7" w14:textId="77777777" w:rsidTr="00A810C2">
        <w:trPr>
          <w:trHeight w:val="550"/>
        </w:trPr>
        <w:tc>
          <w:tcPr>
            <w:tcW w:w="5000" w:type="pct"/>
            <w:shd w:val="clear" w:color="auto" w:fill="F24F4F"/>
            <w:vAlign w:val="center"/>
          </w:tcPr>
          <w:p w14:paraId="13C11B8C" w14:textId="58F7052D" w:rsidR="00670355" w:rsidRPr="0033531C" w:rsidRDefault="00EC5C96" w:rsidP="00A810C2">
            <w:pPr>
              <w:pStyle w:val="Heading1"/>
            </w:pPr>
            <w:r>
              <w:rPr>
                <w:rFonts w:eastAsia="Arial Unicode MS"/>
                <w:bdr w:val="nil"/>
              </w:rPr>
              <w:t xml:space="preserve">PROJECT </w:t>
            </w:r>
            <w:r w:rsidR="00333071">
              <w:rPr>
                <w:rFonts w:eastAsia="Arial Unicode MS"/>
                <w:bdr w:val="nil"/>
              </w:rPr>
              <w:t xml:space="preserve">RESEARCH &amp; </w:t>
            </w:r>
            <w:r>
              <w:rPr>
                <w:rFonts w:eastAsia="Arial Unicode MS"/>
                <w:bdr w:val="nil"/>
              </w:rPr>
              <w:t>RESOURCES LIST</w:t>
            </w:r>
          </w:p>
        </w:tc>
      </w:tr>
    </w:tbl>
    <w:tbl>
      <w:tblPr>
        <w:tblStyle w:val="TableGrid"/>
        <w:tblW w:w="143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2" w:type="dxa"/>
          <w:left w:w="72" w:type="dxa"/>
          <w:bottom w:w="72" w:type="dxa"/>
          <w:right w:w="72" w:type="dxa"/>
        </w:tblCellMar>
        <w:tblLook w:val="04A0" w:firstRow="1" w:lastRow="0" w:firstColumn="1" w:lastColumn="0" w:noHBand="0" w:noVBand="1"/>
      </w:tblPr>
      <w:tblGrid>
        <w:gridCol w:w="2151"/>
        <w:gridCol w:w="7294"/>
        <w:gridCol w:w="4950"/>
      </w:tblGrid>
      <w:tr w:rsidR="00EC5C96" w:rsidRPr="0057108D" w14:paraId="2BA23D4C" w14:textId="77777777" w:rsidTr="00EC5C96">
        <w:trPr>
          <w:trHeight w:val="26"/>
          <w:tblHeader/>
        </w:trPr>
        <w:tc>
          <w:tcPr>
            <w:tcW w:w="2151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151FFE9" w14:textId="77777777" w:rsidR="00EC5C96" w:rsidRPr="0057108D" w:rsidRDefault="00EC5C96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Resource:</w:t>
            </w:r>
          </w:p>
        </w:tc>
        <w:tc>
          <w:tcPr>
            <w:tcW w:w="7294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31D36A2F" w14:textId="77777777" w:rsidR="00EC5C96" w:rsidRPr="0057108D" w:rsidRDefault="00EC5C96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URL</w:t>
            </w:r>
          </w:p>
        </w:tc>
        <w:tc>
          <w:tcPr>
            <w:tcW w:w="4950" w:type="dxa"/>
            <w:tcBorders>
              <w:top w:val="dotted" w:sz="4" w:space="0" w:color="62676E"/>
              <w:left w:val="dotted" w:sz="4" w:space="0" w:color="62676E"/>
              <w:bottom w:val="dotted" w:sz="4" w:space="0" w:color="62676E"/>
              <w:right w:val="dotted" w:sz="4" w:space="0" w:color="62676E"/>
            </w:tcBorders>
            <w:shd w:val="clear" w:color="auto" w:fill="DBE6F9"/>
            <w:tcMar>
              <w:top w:w="115" w:type="dxa"/>
              <w:bottom w:w="115" w:type="dxa"/>
            </w:tcMar>
          </w:tcPr>
          <w:p w14:paraId="169D4D11" w14:textId="77777777" w:rsidR="00EC5C96" w:rsidRPr="0057108D" w:rsidRDefault="0057108D" w:rsidP="00A810C2">
            <w:pPr>
              <w:pStyle w:val="Body"/>
              <w:spacing w:after="0" w:line="240" w:lineRule="auto"/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</w:pPr>
            <w:r w:rsidRPr="0057108D">
              <w:rPr>
                <w:rFonts w:ascii="Calibri" w:hAnsi="Calibri" w:cs="Calibri"/>
                <w:color w:val="7D7D7D" w:themeColor="text2" w:themeShade="BF"/>
                <w:sz w:val="22"/>
                <w:szCs w:val="22"/>
                <w:bdr w:val="none" w:sz="0" w:space="0" w:color="auto"/>
              </w:rPr>
              <w:t>FEATURE OR FUNCTION</w:t>
            </w:r>
          </w:p>
        </w:tc>
      </w:tr>
      <w:tr w:rsidR="00670355" w:rsidRPr="00FE59A7" w14:paraId="2FE3E8EB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0A166853" w14:textId="77777777" w:rsidR="00670355" w:rsidRPr="00FE59A7" w:rsidRDefault="0057108D" w:rsidP="00BA515F">
            <w:pPr>
              <w:pStyle w:val="TableBodyText"/>
            </w:pPr>
            <w:r>
              <w:t>Animate.css</w:t>
            </w:r>
          </w:p>
        </w:tc>
        <w:tc>
          <w:tcPr>
            <w:tcW w:w="729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8ACF838" w14:textId="77777777" w:rsidR="00670355" w:rsidRPr="0057108D" w:rsidRDefault="00000000" w:rsidP="00BA515F">
            <w:pPr>
              <w:pStyle w:val="TableBodyText"/>
              <w:rPr>
                <w:rStyle w:val="Hyperlink1"/>
              </w:rPr>
            </w:pPr>
            <w:hyperlink r:id="rId14" w:history="1">
              <w:r w:rsidR="0057108D" w:rsidRPr="0057108D">
                <w:rPr>
                  <w:rStyle w:val="Hyperlink1"/>
                </w:rPr>
                <w:t>Animate.css | A cross-browser library of CSS animations.</w:t>
              </w:r>
            </w:hyperlink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EBB3B6F" w14:textId="77777777" w:rsidR="00670355" w:rsidRPr="00FE59A7" w:rsidRDefault="0057108D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  <w:r w:rsidRPr="0057108D">
              <w:t>JavaScript animation</w:t>
            </w:r>
            <w:r w:rsidR="00670355" w:rsidRPr="0057108D">
              <w:t>?</w:t>
            </w:r>
          </w:p>
        </w:tc>
      </w:tr>
      <w:tr w:rsidR="00670355" w:rsidRPr="007224F6" w14:paraId="106BF4EC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556B3FCF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0E7BCA22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3E063D57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57842BE7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361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189FABB2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auto"/>
            <w:tcMar>
              <w:top w:w="115" w:type="dxa"/>
              <w:bottom w:w="115" w:type="dxa"/>
            </w:tcMar>
          </w:tcPr>
          <w:p w14:paraId="408A9AB7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205E2A29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2C2EEB9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049521ED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68432EE0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746A46E6" w14:textId="77777777" w:rsidR="00670355" w:rsidRDefault="00670355" w:rsidP="00BA515F">
            <w:pPr>
              <w:pStyle w:val="TableBodyText"/>
            </w:pPr>
          </w:p>
        </w:tc>
      </w:tr>
      <w:tr w:rsidR="00670355" w:rsidRPr="00FE59A7" w14:paraId="629CDF23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tcBorders>
              <w:top w:val="dotted" w:sz="4" w:space="0" w:color="4F4B44"/>
              <w:left w:val="dotted" w:sz="4" w:space="0" w:color="4F4B44"/>
              <w:bottom w:val="dotted" w:sz="4" w:space="0" w:color="4F4B44"/>
              <w:righ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1F114B23" w14:textId="77777777" w:rsidR="00670355" w:rsidRPr="00FE59A7" w:rsidRDefault="00670355" w:rsidP="00BA515F">
            <w:pPr>
              <w:pStyle w:val="TableBodyText"/>
            </w:pPr>
          </w:p>
        </w:tc>
        <w:tc>
          <w:tcPr>
            <w:tcW w:w="7294" w:type="dxa"/>
            <w:tcBorders>
              <w:left w:val="dotted" w:sz="4" w:space="0" w:color="4F4B44"/>
            </w:tcBorders>
            <w:shd w:val="clear" w:color="auto" w:fill="auto"/>
            <w:tcMar>
              <w:top w:w="115" w:type="dxa"/>
              <w:bottom w:w="115" w:type="dxa"/>
            </w:tcMar>
          </w:tcPr>
          <w:p w14:paraId="757C4F89" w14:textId="77777777" w:rsidR="00670355" w:rsidRPr="00FE59A7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D042219" w14:textId="77777777" w:rsidR="00670355" w:rsidRPr="00FE59A7" w:rsidRDefault="00670355" w:rsidP="00BA515F">
            <w:pPr>
              <w:pStyle w:val="TableBodyText"/>
              <w:rPr>
                <w:rStyle w:val="UnresolvedMention"/>
                <w:rFonts w:ascii="Century Gothic" w:hAnsi="Century Gothic"/>
                <w:color w:val="91A5BF"/>
                <w:shd w:val="clear" w:color="auto" w:fill="auto"/>
              </w:rPr>
            </w:pPr>
          </w:p>
        </w:tc>
      </w:tr>
      <w:tr w:rsidR="00670355" w:rsidRPr="007224F6" w14:paraId="65D57BF4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7293B8D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43DE5109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42D7A4AE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47F5B038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auto"/>
            <w:tcMar>
              <w:top w:w="115" w:type="dxa"/>
              <w:bottom w:w="115" w:type="dxa"/>
            </w:tcMar>
          </w:tcPr>
          <w:p w14:paraId="4A012A30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auto"/>
            <w:tcMar>
              <w:top w:w="115" w:type="dxa"/>
              <w:bottom w:w="115" w:type="dxa"/>
            </w:tcMar>
          </w:tcPr>
          <w:p w14:paraId="29BC5884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auto"/>
            <w:tcMar>
              <w:top w:w="115" w:type="dxa"/>
              <w:bottom w:w="115" w:type="dxa"/>
            </w:tcMar>
          </w:tcPr>
          <w:p w14:paraId="399C9B11" w14:textId="77777777" w:rsidR="00670355" w:rsidRDefault="00670355" w:rsidP="00BA515F">
            <w:pPr>
              <w:pStyle w:val="TableBodyText"/>
            </w:pPr>
          </w:p>
        </w:tc>
      </w:tr>
      <w:tr w:rsidR="00670355" w:rsidRPr="007224F6" w14:paraId="160BDB5A" w14:textId="77777777" w:rsidTr="00EC5C96">
        <w:tblPrEx>
          <w:tblBorders>
            <w:top w:val="dotted" w:sz="4" w:space="0" w:color="62676E"/>
            <w:left w:val="dotted" w:sz="4" w:space="0" w:color="62676E"/>
            <w:bottom w:val="dotted" w:sz="4" w:space="0" w:color="62676E"/>
            <w:right w:val="dotted" w:sz="4" w:space="0" w:color="62676E"/>
            <w:insideH w:val="dotted" w:sz="4" w:space="0" w:color="62676E"/>
            <w:insideV w:val="dotted" w:sz="4" w:space="0" w:color="62676E"/>
          </w:tblBorders>
          <w:shd w:val="clear" w:color="auto" w:fill="F34F4F"/>
        </w:tblPrEx>
        <w:trPr>
          <w:trHeight w:val="281"/>
        </w:trPr>
        <w:tc>
          <w:tcPr>
            <w:tcW w:w="2151" w:type="dxa"/>
            <w:shd w:val="clear" w:color="auto" w:fill="F3F6F9"/>
            <w:tcMar>
              <w:top w:w="115" w:type="dxa"/>
              <w:bottom w:w="115" w:type="dxa"/>
            </w:tcMar>
          </w:tcPr>
          <w:p w14:paraId="37763467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7294" w:type="dxa"/>
            <w:shd w:val="clear" w:color="auto" w:fill="F3F6F9"/>
            <w:tcMar>
              <w:top w:w="115" w:type="dxa"/>
              <w:bottom w:w="115" w:type="dxa"/>
            </w:tcMar>
          </w:tcPr>
          <w:p w14:paraId="4CC52803" w14:textId="77777777" w:rsidR="00670355" w:rsidRPr="007224F6" w:rsidRDefault="00670355" w:rsidP="00BA515F">
            <w:pPr>
              <w:pStyle w:val="TableBodyText"/>
            </w:pPr>
          </w:p>
        </w:tc>
        <w:tc>
          <w:tcPr>
            <w:tcW w:w="4950" w:type="dxa"/>
            <w:shd w:val="clear" w:color="auto" w:fill="F3F6F9"/>
            <w:tcMar>
              <w:top w:w="115" w:type="dxa"/>
              <w:bottom w:w="115" w:type="dxa"/>
            </w:tcMar>
          </w:tcPr>
          <w:p w14:paraId="429CD7B4" w14:textId="77777777" w:rsidR="00670355" w:rsidRDefault="00670355" w:rsidP="00BA515F">
            <w:pPr>
              <w:pStyle w:val="TableBodyText"/>
            </w:pPr>
          </w:p>
        </w:tc>
      </w:tr>
    </w:tbl>
    <w:p w14:paraId="5FEABFB2" w14:textId="77777777" w:rsidR="00E11806" w:rsidRDefault="00E11806"/>
    <w:p w14:paraId="4BC8EBC0" w14:textId="77777777" w:rsidR="00E11806" w:rsidRDefault="00E11806"/>
    <w:p w14:paraId="760907A7" w14:textId="77777777" w:rsidR="00DC1DD3" w:rsidRDefault="00DC1DD3">
      <w:r>
        <w:br w:type="page"/>
      </w:r>
    </w:p>
    <w:sectPr w:rsidR="00DC1DD3" w:rsidSect="00A270A1">
      <w:footerReference w:type="even" r:id="rId15"/>
      <w:footerReference w:type="default" r:id="rId16"/>
      <w:headerReference w:type="first" r:id="rId17"/>
      <w:footerReference w:type="first" r:id="rId18"/>
      <w:pgSz w:w="15840" w:h="12240" w:orient="landscape"/>
      <w:pgMar w:top="720" w:right="720" w:bottom="720" w:left="720" w:header="720" w:footer="72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2C64EE" w14:textId="77777777" w:rsidR="00680C24" w:rsidRDefault="00680C24">
      <w:r>
        <w:separator/>
      </w:r>
    </w:p>
  </w:endnote>
  <w:endnote w:type="continuationSeparator" w:id="0">
    <w:p w14:paraId="5D57C420" w14:textId="77777777" w:rsidR="00680C24" w:rsidRDefault="00680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Helvetica Neue">
    <w:altName w:val="Arial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C9EDA" w14:textId="77777777" w:rsidR="00051576" w:rsidRDefault="00051576" w:rsidP="00B32E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2</w:t>
    </w:r>
    <w:r>
      <w:rPr>
        <w:rStyle w:val="PageNumber"/>
      </w:rPr>
      <w:fldChar w:fldCharType="end"/>
    </w:r>
  </w:p>
  <w:p w14:paraId="0A470351" w14:textId="77777777" w:rsidR="00051576" w:rsidRDefault="00051576" w:rsidP="0005157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DDC083" w14:textId="77777777" w:rsidR="00051576" w:rsidRDefault="00051576" w:rsidP="00B32E0F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857F82">
      <w:rPr>
        <w:rStyle w:val="PageNumber"/>
        <w:noProof/>
      </w:rPr>
      <w:t>2</w:t>
    </w:r>
    <w:r>
      <w:rPr>
        <w:rStyle w:val="PageNumber"/>
      </w:rPr>
      <w:fldChar w:fldCharType="end"/>
    </w:r>
  </w:p>
  <w:p w14:paraId="422F5C79" w14:textId="77777777" w:rsidR="00051576" w:rsidRPr="00051576" w:rsidRDefault="00051576" w:rsidP="00053E61">
    <w:pPr>
      <w:widowControl w:val="0"/>
      <w:pBdr>
        <w:top w:val="single" w:sz="4" w:space="1" w:color="F79595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  <w:ind w:left="720" w:firstLine="720"/>
      <w:rPr>
        <w:rFonts w:ascii="MS Mincho" w:eastAsia="MS Mincho" w:hAnsi="MS Mincho" w:cs="MS Mincho"/>
        <w:i/>
        <w:iCs/>
        <w:color w:val="3B382F"/>
        <w:sz w:val="18"/>
        <w:szCs w:val="18"/>
      </w:rPr>
    </w:pPr>
    <w:r>
      <w:rPr>
        <w:rFonts w:ascii="Century Gothic" w:hAnsi="Century Gothic" w:cs="Century Gothic"/>
        <w:i/>
        <w:iCs/>
        <w:color w:val="3B382F"/>
        <w:sz w:val="18"/>
        <w:szCs w:val="18"/>
      </w:rPr>
      <w:t xml:space="preserve">Dolce Management &amp; Investment Properties, LLC </w:t>
    </w:r>
    <w:r>
      <w:rPr>
        <w:rFonts w:ascii="MS Mincho" w:eastAsia="MS Mincho" w:hAnsi="MS Mincho" w:cs="MS Mincho"/>
        <w:i/>
        <w:iCs/>
        <w:color w:val="3B382F"/>
        <w:sz w:val="18"/>
        <w:szCs w:val="18"/>
      </w:rPr>
      <w:t> </w:t>
    </w:r>
    <w:r>
      <w:rPr>
        <w:rFonts w:ascii="Century Gothic" w:hAnsi="Century Gothic" w:cs="Century Gothic"/>
        <w:i/>
        <w:iCs/>
        <w:color w:val="3B382F"/>
        <w:sz w:val="18"/>
        <w:szCs w:val="18"/>
      </w:rPr>
      <w:t>• FL 33913 • (847) 226-2983</w:t>
    </w:r>
  </w:p>
  <w:p w14:paraId="2DFB639A" w14:textId="77777777" w:rsidR="00051576" w:rsidRDefault="0005157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E03FAF" w14:textId="5978DF8A" w:rsidR="009F1B6A" w:rsidRPr="00A270A1" w:rsidRDefault="00990C55" w:rsidP="003864D4">
    <w:pPr>
      <w:pStyle w:val="Style1"/>
      <w:jc w:val="center"/>
      <w:rPr>
        <w:color w:val="222A35"/>
        <w:sz w:val="13"/>
        <w:szCs w:val="13"/>
      </w:rPr>
    </w:pPr>
    <w:r w:rsidRPr="00A270A1">
      <w:rPr>
        <w:color w:val="222A35"/>
        <w:sz w:val="13"/>
        <w:szCs w:val="13"/>
      </w:rPr>
      <w:t xml:space="preserve"> © 20</w:t>
    </w:r>
    <w:r w:rsidR="0017279B">
      <w:rPr>
        <w:color w:val="222A35"/>
        <w:sz w:val="13"/>
        <w:szCs w:val="13"/>
      </w:rPr>
      <w:t>22</w:t>
    </w:r>
    <w:r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29</w:t>
    </w:r>
    <w:r w:rsidR="0017279B">
      <w:rPr>
        <w:color w:val="F34F4F"/>
        <w:sz w:val="13"/>
        <w:szCs w:val="13"/>
      </w:rPr>
      <w:t>Signals</w:t>
    </w:r>
    <w:r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LLC</w:t>
    </w:r>
    <w:r w:rsidRPr="00A270A1">
      <w:rPr>
        <w:color w:val="222A35"/>
        <w:sz w:val="13"/>
        <w:szCs w:val="13"/>
      </w:rPr>
      <w:t>. All Rights Reserved.</w:t>
    </w:r>
    <w:r w:rsidR="003864D4" w:rsidRPr="00A270A1">
      <w:rPr>
        <w:color w:val="222A35"/>
        <w:sz w:val="13"/>
        <w:szCs w:val="13"/>
      </w:rPr>
      <w:t xml:space="preserve"> </w:t>
    </w:r>
    <w:r w:rsidR="00051576" w:rsidRPr="00A270A1">
      <w:rPr>
        <w:color w:val="222A35"/>
        <w:sz w:val="13"/>
        <w:szCs w:val="13"/>
      </w:rPr>
      <w:t xml:space="preserve"> Fort Myers,</w:t>
    </w:r>
    <w:r w:rsidR="003864D4" w:rsidRPr="00A270A1">
      <w:rPr>
        <w:color w:val="222A35"/>
        <w:sz w:val="13"/>
        <w:szCs w:val="13"/>
      </w:rPr>
      <w:t xml:space="preserve"> </w:t>
    </w:r>
    <w:r w:rsidR="0017279B">
      <w:rPr>
        <w:color w:val="222A35"/>
        <w:sz w:val="13"/>
        <w:szCs w:val="13"/>
      </w:rPr>
      <w:t>Florida</w:t>
    </w:r>
    <w:r w:rsidR="00051576" w:rsidRPr="00A270A1">
      <w:rPr>
        <w:color w:val="222A35"/>
        <w:sz w:val="13"/>
        <w:szCs w:val="13"/>
      </w:rPr>
      <w:t xml:space="preserve"> • FL 33913 • (</w:t>
    </w:r>
    <w:r w:rsidR="0017279B">
      <w:rPr>
        <w:color w:val="222A35"/>
        <w:sz w:val="13"/>
        <w:szCs w:val="13"/>
      </w:rPr>
      <w:t>239</w:t>
    </w:r>
    <w:r w:rsidR="00051576" w:rsidRPr="00A270A1">
      <w:rPr>
        <w:color w:val="222A35"/>
        <w:sz w:val="13"/>
        <w:szCs w:val="13"/>
      </w:rPr>
      <w:t xml:space="preserve">) </w:t>
    </w:r>
    <w:r w:rsidR="0017279B">
      <w:rPr>
        <w:color w:val="222A35"/>
        <w:sz w:val="13"/>
        <w:szCs w:val="13"/>
      </w:rPr>
      <w:t>309-9482</w:t>
    </w:r>
    <w:r w:rsidR="00EE5EA9" w:rsidRPr="00A270A1">
      <w:rPr>
        <w:color w:val="222A35"/>
        <w:sz w:val="13"/>
        <w:szCs w:val="13"/>
      </w:rPr>
      <w:t xml:space="preserve"> | build:</w:t>
    </w:r>
    <w:r w:rsidR="00F479FB">
      <w:rPr>
        <w:color w:val="222A35"/>
        <w:sz w:val="13"/>
        <w:szCs w:val="13"/>
      </w:rPr>
      <w:t xml:space="preserve"> </w:t>
    </w:r>
    <w:r w:rsidR="00F479FB">
      <w:rPr>
        <w:color w:val="222A35"/>
        <w:sz w:val="13"/>
        <w:szCs w:val="13"/>
      </w:rPr>
      <w:fldChar w:fldCharType="begin"/>
    </w:r>
    <w:r w:rsidR="00F479FB">
      <w:rPr>
        <w:color w:val="222A35"/>
        <w:sz w:val="13"/>
        <w:szCs w:val="13"/>
      </w:rPr>
      <w:instrText xml:space="preserve"> REVNUM  \# "0"  \* MERGEFORMAT </w:instrText>
    </w:r>
    <w:r w:rsidR="00F479FB">
      <w:rPr>
        <w:color w:val="222A35"/>
        <w:sz w:val="13"/>
        <w:szCs w:val="13"/>
      </w:rPr>
      <w:fldChar w:fldCharType="separate"/>
    </w:r>
    <w:r w:rsidR="0014235F">
      <w:rPr>
        <w:noProof/>
        <w:color w:val="222A35"/>
        <w:sz w:val="13"/>
        <w:szCs w:val="13"/>
      </w:rPr>
      <w:t>1</w:t>
    </w:r>
    <w:r w:rsidR="00F479FB">
      <w:rPr>
        <w:color w:val="222A35"/>
        <w:sz w:val="13"/>
        <w:szCs w:val="13"/>
      </w:rPr>
      <w:fldChar w:fldCharType="end"/>
    </w:r>
    <w:r w:rsidR="00F479FB">
      <w:rPr>
        <w:color w:val="222A35"/>
        <w:sz w:val="13"/>
        <w:szCs w:val="13"/>
      </w:rPr>
      <w:t>.</w:t>
    </w:r>
    <w:r w:rsidR="00F479FB">
      <w:rPr>
        <w:color w:val="222A35"/>
        <w:sz w:val="13"/>
        <w:szCs w:val="13"/>
      </w:rPr>
      <w:fldChar w:fldCharType="begin"/>
    </w:r>
    <w:r w:rsidR="00F479FB">
      <w:rPr>
        <w:color w:val="222A35"/>
        <w:sz w:val="13"/>
        <w:szCs w:val="13"/>
      </w:rPr>
      <w:instrText xml:space="preserve"> CREATEDATE  \@ "yyyyMMdd"  \* MERGEFORMAT </w:instrText>
    </w:r>
    <w:r w:rsidR="00F479FB">
      <w:rPr>
        <w:color w:val="222A35"/>
        <w:sz w:val="13"/>
        <w:szCs w:val="13"/>
      </w:rPr>
      <w:fldChar w:fldCharType="separate"/>
    </w:r>
    <w:r w:rsidR="0014235F">
      <w:rPr>
        <w:noProof/>
        <w:color w:val="222A35"/>
        <w:sz w:val="13"/>
        <w:szCs w:val="13"/>
      </w:rPr>
      <w:t>20230120</w:t>
    </w:r>
    <w:r w:rsidR="00F479FB">
      <w:rPr>
        <w:color w:val="222A35"/>
        <w:sz w:val="13"/>
        <w:szCs w:val="13"/>
      </w:rPr>
      <w:fldChar w:fldCharType="end"/>
    </w:r>
    <w:r w:rsidR="0097384F">
      <w:rPr>
        <w:color w:val="222A35"/>
        <w:sz w:val="13"/>
        <w:szCs w:val="13"/>
      </w:rPr>
      <w:t>.</w:t>
    </w:r>
    <w:r w:rsidR="0097384F">
      <w:rPr>
        <w:color w:val="222A35"/>
        <w:sz w:val="13"/>
        <w:szCs w:val="13"/>
      </w:rPr>
      <w:fldChar w:fldCharType="begin"/>
    </w:r>
    <w:r w:rsidR="0097384F">
      <w:rPr>
        <w:color w:val="222A35"/>
        <w:sz w:val="13"/>
        <w:szCs w:val="13"/>
      </w:rPr>
      <w:instrText xml:space="preserve"> TIME  \@ "HH:mm:ss"  \* MERGEFORMAT </w:instrText>
    </w:r>
    <w:r w:rsidR="0097384F">
      <w:rPr>
        <w:color w:val="222A35"/>
        <w:sz w:val="13"/>
        <w:szCs w:val="13"/>
      </w:rPr>
      <w:fldChar w:fldCharType="separate"/>
    </w:r>
    <w:r w:rsidR="002C6A19">
      <w:rPr>
        <w:noProof/>
        <w:color w:val="222A35"/>
        <w:sz w:val="13"/>
        <w:szCs w:val="13"/>
      </w:rPr>
      <w:t>09:14:54</w:t>
    </w:r>
    <w:r w:rsidR="0097384F">
      <w:rPr>
        <w:color w:val="222A35"/>
        <w:sz w:val="13"/>
        <w:szCs w:val="13"/>
      </w:rPr>
      <w:fldChar w:fldCharType="end"/>
    </w:r>
    <w:r w:rsidR="0017279B" w:rsidRPr="00A270A1">
      <w:rPr>
        <w:color w:val="222A35"/>
        <w:sz w:val="13"/>
        <w:szCs w:val="13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762435" w14:textId="77777777" w:rsidR="00680C24" w:rsidRDefault="00680C24">
      <w:r>
        <w:separator/>
      </w:r>
    </w:p>
  </w:footnote>
  <w:footnote w:type="continuationSeparator" w:id="0">
    <w:p w14:paraId="3EA3F518" w14:textId="77777777" w:rsidR="00680C24" w:rsidRDefault="00680C2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4"/>
      <w:gridCol w:w="5095"/>
      <w:gridCol w:w="1711"/>
    </w:tblGrid>
    <w:tr w:rsidR="00F16D78" w:rsidRPr="00D37915" w14:paraId="4A3068A9" w14:textId="77777777" w:rsidTr="004C0CA1">
      <w:trPr>
        <w:trHeight w:val="20"/>
      </w:trPr>
      <w:tc>
        <w:tcPr>
          <w:tcW w:w="2637" w:type="pct"/>
        </w:tcPr>
        <w:p w14:paraId="59A77E2B" w14:textId="77777777" w:rsidR="00933F97" w:rsidRPr="00A270A1" w:rsidRDefault="00A270A1" w:rsidP="0031080E">
          <w:pPr>
            <w:pStyle w:val="Heading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spacing w:before="0" w:after="240"/>
            <w:contextualSpacing/>
            <w:rPr>
              <w:color w:val="222A35"/>
              <w:sz w:val="18"/>
            </w:rPr>
          </w:pPr>
          <w:bookmarkStart w:id="0" w:name="_Hlk110772755"/>
          <w:r>
            <w:rPr>
              <w:color w:val="7A8189"/>
              <w:spacing w:val="24"/>
            </w:rPr>
            <w:t>2</w:t>
          </w:r>
          <w:r w:rsidR="00B82043">
            <w:rPr>
              <w:color w:val="7A8189"/>
              <w:spacing w:val="24"/>
            </w:rPr>
            <w:t>9</w:t>
          </w:r>
          <w:r w:rsidR="00933F97" w:rsidRPr="002555B1">
            <w:rPr>
              <w:color w:val="7A8189"/>
              <w:spacing w:val="24"/>
            </w:rPr>
            <w:t>.</w:t>
          </w:r>
          <w:r>
            <w:rPr>
              <w:color w:val="F05A2C"/>
              <w:spacing w:val="24"/>
            </w:rPr>
            <w:t>SIGNALS</w:t>
          </w:r>
          <w:r w:rsidR="00933F97" w:rsidRPr="00A270A1">
            <w:rPr>
              <w:color w:val="E7E6E6"/>
              <w:spacing w:val="24"/>
            </w:rPr>
            <w:br/>
          </w:r>
          <w:r w:rsidR="0031080E" w:rsidRPr="00A270A1">
            <w:rPr>
              <w:color w:val="222A35"/>
            </w:rPr>
            <w:t xml:space="preserve">Work </w:t>
          </w:r>
          <w:proofErr w:type="spellStart"/>
          <w:r w:rsidR="0031080E" w:rsidRPr="00A270A1">
            <w:rPr>
              <w:color w:val="222A35"/>
            </w:rPr>
            <w:t>Order</w:t>
          </w:r>
          <w:proofErr w:type="spellEnd"/>
          <w:r w:rsidR="00933F97" w:rsidRPr="00A270A1">
            <w:rPr>
              <w:color w:val="222A35"/>
            </w:rPr>
            <w:t xml:space="preserve"> </w:t>
          </w:r>
          <w:proofErr w:type="spellStart"/>
          <w:r w:rsidR="00933F97" w:rsidRPr="00A270A1">
            <w:rPr>
              <w:color w:val="222A35"/>
            </w:rPr>
            <w:t>Form</w:t>
          </w:r>
          <w:proofErr w:type="spellEnd"/>
        </w:p>
      </w:tc>
      <w:tc>
        <w:tcPr>
          <w:tcW w:w="1769" w:type="pct"/>
          <w:tcBorders>
            <w:right w:val="dotted" w:sz="4" w:space="0" w:color="F0EFEF"/>
          </w:tcBorders>
        </w:tcPr>
        <w:p w14:paraId="09A0173C" w14:textId="77777777" w:rsidR="00933F97" w:rsidRPr="00B47F18" w:rsidRDefault="00A270A1" w:rsidP="00F16D78">
          <w:pPr>
            <w:jc w:val="right"/>
            <w:rPr>
              <w:rFonts w:ascii="Century Gothic" w:hAnsi="Century Gothic" w:cs="Arial Unicode MS"/>
              <w:color w:val="F05A2C"/>
              <w:sz w:val="16"/>
              <w:szCs w:val="36"/>
              <w:u w:color="EF5B2C"/>
              <w:lang w:val="fr-FR"/>
            </w:rPr>
          </w:pPr>
          <w:r>
            <w:rPr>
              <w:rFonts w:ascii="Century Gothic" w:hAnsi="Century Gothic" w:cs="Arial Unicode MS"/>
              <w:color w:val="F05A2C"/>
              <w:sz w:val="16"/>
              <w:szCs w:val="36"/>
              <w:u w:color="EF5B2C"/>
              <w:lang w:val="fr-FR"/>
            </w:rPr>
            <w:t>WORK ORDER</w:t>
          </w:r>
          <w:r w:rsidR="00933F97" w:rsidRPr="00B47F18">
            <w:rPr>
              <w:rFonts w:ascii="Century Gothic" w:hAnsi="Century Gothic" w:cs="Arial Unicode MS"/>
              <w:color w:val="F05A2C"/>
              <w:sz w:val="16"/>
              <w:szCs w:val="36"/>
              <w:u w:color="EF5B2C"/>
              <w:lang w:val="fr-FR"/>
            </w:rPr>
            <w:t xml:space="preserve"> NO.</w:t>
          </w:r>
        </w:p>
        <w:p w14:paraId="5DA80394" w14:textId="77777777" w:rsidR="00933F97" w:rsidRPr="00B47F18" w:rsidRDefault="00EE6BA2" w:rsidP="00933F97">
          <w:pPr>
            <w:jc w:val="right"/>
            <w:rPr>
              <w:rFonts w:ascii="Century Gothic" w:hAnsi="Century Gothic" w:cs="Arial Unicode MS"/>
              <w:color w:val="F05A2C"/>
              <w:sz w:val="16"/>
              <w:szCs w:val="36"/>
              <w:u w:color="EF5B2C"/>
              <w:lang w:val="fr-FR"/>
            </w:rPr>
          </w:pPr>
          <w:r>
            <w:rPr>
              <w:rFonts w:ascii="Century Gothic" w:hAnsi="Century Gothic" w:cs="Arial Unicode MS"/>
              <w:color w:val="F05A2C"/>
              <w:sz w:val="16"/>
              <w:szCs w:val="36"/>
              <w:u w:color="EF5B2C"/>
              <w:lang w:val="fr-FR"/>
            </w:rPr>
            <w:t>EDITOR.</w:t>
          </w:r>
        </w:p>
        <w:p w14:paraId="119E3A1B" w14:textId="77777777" w:rsidR="00933F97" w:rsidRPr="00A270A1" w:rsidRDefault="00EE6BA2" w:rsidP="00933F97">
          <w:pPr>
            <w:pStyle w:val="Heading"/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spacing w:before="0" w:after="240"/>
            <w:contextualSpacing/>
            <w:jc w:val="right"/>
            <w:rPr>
              <w:color w:val="222A35"/>
              <w:sz w:val="16"/>
            </w:rPr>
          </w:pPr>
          <w:r>
            <w:rPr>
              <w:color w:val="F05A2C"/>
              <w:sz w:val="16"/>
            </w:rPr>
            <w:t>APPROVED.</w:t>
          </w:r>
        </w:p>
      </w:tc>
      <w:tc>
        <w:tcPr>
          <w:tcW w:w="594" w:type="pct"/>
          <w:tcBorders>
            <w:left w:val="dotted" w:sz="4" w:space="0" w:color="F0EFEF"/>
          </w:tcBorders>
        </w:tcPr>
        <w:p w14:paraId="24B86096" w14:textId="3EADA85C" w:rsidR="004C0CA1" w:rsidRDefault="004C0CA1" w:rsidP="00933F97">
          <w:pP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</w:pPr>
          <w: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  <w:fldChar w:fldCharType="begin"/>
          </w:r>
          <w: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</w:rPr>
            <w:instrText xml:space="preserve"> DATE \@ "M/d/yy h:mm:ss am/pm" </w:instrText>
          </w:r>
          <w: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  <w:fldChar w:fldCharType="separate"/>
          </w:r>
          <w:r w:rsidR="002C6A19">
            <w:rPr>
              <w:rFonts w:ascii="Century Gothic" w:hAnsi="Century Gothic" w:cs="Arial Unicode MS"/>
              <w:noProof/>
              <w:color w:val="222A35"/>
              <w:sz w:val="16"/>
              <w:szCs w:val="36"/>
              <w:u w:color="EF5B2C"/>
            </w:rPr>
            <w:t>1/23/23 9:14:54 AM</w:t>
          </w:r>
          <w: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  <w:fldChar w:fldCharType="end"/>
          </w:r>
        </w:p>
        <w:p w14:paraId="5B29D172" w14:textId="65236021" w:rsidR="00933F97" w:rsidRPr="00A270A1" w:rsidRDefault="00EE6BA2" w:rsidP="00933F97">
          <w:pP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</w:pPr>
          <w: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  <w:t>~MDOLC</w:t>
          </w:r>
          <w:r w:rsidR="004C0CA1"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  <w:t>E</w:t>
          </w:r>
        </w:p>
        <w:p w14:paraId="6E54E70A" w14:textId="77777777" w:rsidR="00933F97" w:rsidRPr="00A270A1" w:rsidRDefault="00103071" w:rsidP="00F16D78">
          <w:pPr>
            <w:pBdr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between w:val="none" w:sz="0" w:space="0" w:color="auto"/>
              <w:bar w:val="none" w:sz="0" w:color="auto"/>
            </w:pBdr>
            <w:rPr>
              <w:color w:val="E7E6E6"/>
              <w:spacing w:val="24"/>
              <w:sz w:val="16"/>
            </w:rPr>
          </w:pPr>
          <w:r>
            <w:rPr>
              <w:rFonts w:ascii="Century Gothic" w:hAnsi="Century Gothic" w:cs="Arial Unicode MS"/>
              <w:color w:val="222A35"/>
              <w:sz w:val="16"/>
              <w:szCs w:val="36"/>
              <w:u w:color="EF5B2C"/>
              <w:lang w:val="fr-FR"/>
            </w:rPr>
            <w:t>YES</w:t>
          </w:r>
        </w:p>
      </w:tc>
    </w:tr>
    <w:bookmarkEnd w:id="0"/>
  </w:tbl>
  <w:p w14:paraId="3E2C0951" w14:textId="77777777" w:rsidR="00023483" w:rsidRPr="00A270A1" w:rsidRDefault="00023483" w:rsidP="00743788">
    <w:pPr>
      <w:pStyle w:val="Heading"/>
      <w:pBdr>
        <w:top w:val="none" w:sz="0" w:space="0" w:color="auto"/>
        <w:left w:val="none" w:sz="0" w:space="0" w:color="auto"/>
        <w:bottom w:val="single" w:sz="6" w:space="0" w:color="7A8189"/>
        <w:right w:val="none" w:sz="0" w:space="0" w:color="auto"/>
        <w:between w:val="none" w:sz="0" w:space="0" w:color="auto"/>
        <w:bar w:val="none" w:sz="0" w:color="auto"/>
      </w:pBdr>
      <w:spacing w:before="0" w:after="240"/>
      <w:contextualSpacing/>
      <w:rPr>
        <w:color w:val="222A35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DC5684A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4190B5A6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D547F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26F025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C3A4100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66E928C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01AC5B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1C08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D6652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42B8FB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BE0F36"/>
    <w:multiLevelType w:val="hybridMultilevel"/>
    <w:tmpl w:val="72CC849A"/>
    <w:lvl w:ilvl="0" w:tplc="04090001">
      <w:start w:val="1"/>
      <w:numFmt w:val="bullet"/>
      <w:lvlText w:val=""/>
      <w:lvlJc w:val="left"/>
      <w:pPr>
        <w:tabs>
          <w:tab w:val="num" w:pos="1330"/>
        </w:tabs>
        <w:ind w:left="1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50"/>
        </w:tabs>
        <w:ind w:left="2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70"/>
        </w:tabs>
        <w:ind w:left="2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90"/>
        </w:tabs>
        <w:ind w:left="3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210"/>
        </w:tabs>
        <w:ind w:left="4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930"/>
        </w:tabs>
        <w:ind w:left="4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50"/>
        </w:tabs>
        <w:ind w:left="5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70"/>
        </w:tabs>
        <w:ind w:left="6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90"/>
        </w:tabs>
        <w:ind w:left="7090" w:hanging="360"/>
      </w:pPr>
      <w:rPr>
        <w:rFonts w:ascii="Wingdings" w:hAnsi="Wingdings" w:hint="default"/>
      </w:rPr>
    </w:lvl>
  </w:abstractNum>
  <w:abstractNum w:abstractNumId="11" w15:restartNumberingAfterBreak="0">
    <w:nsid w:val="0E767798"/>
    <w:multiLevelType w:val="hybridMultilevel"/>
    <w:tmpl w:val="2F007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8FB580B"/>
    <w:multiLevelType w:val="hybridMultilevel"/>
    <w:tmpl w:val="3B0CB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FB3C1D"/>
    <w:multiLevelType w:val="hybridMultilevel"/>
    <w:tmpl w:val="BBB22AD8"/>
    <w:styleLink w:val="ImportedStyle1"/>
    <w:lvl w:ilvl="0" w:tplc="F8F441C2">
      <w:start w:val="1"/>
      <w:numFmt w:val="bullet"/>
      <w:lvlText w:val="·"/>
      <w:lvlJc w:val="left"/>
      <w:pPr>
        <w:ind w:left="10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E3008CA">
      <w:start w:val="1"/>
      <w:numFmt w:val="bullet"/>
      <w:lvlText w:val="o"/>
      <w:lvlJc w:val="left"/>
      <w:pPr>
        <w:ind w:left="18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780ED88">
      <w:start w:val="1"/>
      <w:numFmt w:val="bullet"/>
      <w:lvlText w:val="▪"/>
      <w:lvlJc w:val="left"/>
      <w:pPr>
        <w:ind w:left="25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05A4D5B4">
      <w:start w:val="1"/>
      <w:numFmt w:val="bullet"/>
      <w:lvlText w:val="·"/>
      <w:lvlJc w:val="left"/>
      <w:pPr>
        <w:ind w:left="32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FA4148">
      <w:start w:val="1"/>
      <w:numFmt w:val="bullet"/>
      <w:lvlText w:val="o"/>
      <w:lvlJc w:val="left"/>
      <w:pPr>
        <w:ind w:left="39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6F4C678">
      <w:start w:val="1"/>
      <w:numFmt w:val="bullet"/>
      <w:lvlText w:val="▪"/>
      <w:lvlJc w:val="left"/>
      <w:pPr>
        <w:ind w:left="46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656A1F98">
      <w:start w:val="1"/>
      <w:numFmt w:val="bullet"/>
      <w:lvlText w:val="·"/>
      <w:lvlJc w:val="left"/>
      <w:pPr>
        <w:ind w:left="540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14F0BC">
      <w:start w:val="1"/>
      <w:numFmt w:val="bullet"/>
      <w:lvlText w:val="o"/>
      <w:lvlJc w:val="left"/>
      <w:pPr>
        <w:ind w:left="61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456D9F0">
      <w:start w:val="1"/>
      <w:numFmt w:val="bullet"/>
      <w:lvlText w:val="▪"/>
      <w:lvlJc w:val="left"/>
      <w:pPr>
        <w:ind w:left="68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 w15:restartNumberingAfterBreak="0">
    <w:nsid w:val="3C9F7055"/>
    <w:multiLevelType w:val="hybridMultilevel"/>
    <w:tmpl w:val="BBB22AD8"/>
    <w:numStyleLink w:val="ImportedStyle1"/>
  </w:abstractNum>
  <w:abstractNum w:abstractNumId="15" w15:restartNumberingAfterBreak="0">
    <w:nsid w:val="55C645B4"/>
    <w:multiLevelType w:val="hybridMultilevel"/>
    <w:tmpl w:val="B07C063E"/>
    <w:lvl w:ilvl="0" w:tplc="E6946B9E">
      <w:numFmt w:val="bullet"/>
      <w:lvlText w:val="•"/>
      <w:lvlJc w:val="left"/>
      <w:pPr>
        <w:ind w:left="791" w:hanging="360"/>
      </w:pPr>
      <w:rPr>
        <w:rFonts w:ascii="Arial" w:eastAsia="Arial" w:hAnsi="Arial" w:cs="Arial" w:hint="default"/>
        <w:b w:val="0"/>
        <w:bCs w:val="0"/>
        <w:i w:val="0"/>
        <w:iCs w:val="0"/>
        <w:color w:val="7D7D7D"/>
        <w:w w:val="131"/>
        <w:sz w:val="22"/>
        <w:szCs w:val="22"/>
        <w:lang w:val="en-US" w:eastAsia="en-US" w:bidi="ar-SA"/>
      </w:rPr>
    </w:lvl>
    <w:lvl w:ilvl="1" w:tplc="2F7ABEB2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2" w:tplc="43BA96C4">
      <w:numFmt w:val="bullet"/>
      <w:lvlText w:val="•"/>
      <w:lvlJc w:val="left"/>
      <w:pPr>
        <w:ind w:left="3230" w:hanging="360"/>
      </w:pPr>
      <w:rPr>
        <w:rFonts w:hint="default"/>
        <w:lang w:val="en-US" w:eastAsia="en-US" w:bidi="ar-SA"/>
      </w:rPr>
    </w:lvl>
    <w:lvl w:ilvl="3" w:tplc="6BB69B60">
      <w:numFmt w:val="bullet"/>
      <w:lvlText w:val="•"/>
      <w:lvlJc w:val="left"/>
      <w:pPr>
        <w:ind w:left="4445" w:hanging="360"/>
      </w:pPr>
      <w:rPr>
        <w:rFonts w:hint="default"/>
        <w:lang w:val="en-US" w:eastAsia="en-US" w:bidi="ar-SA"/>
      </w:rPr>
    </w:lvl>
    <w:lvl w:ilvl="4" w:tplc="25DA9CE4">
      <w:numFmt w:val="bullet"/>
      <w:lvlText w:val="•"/>
      <w:lvlJc w:val="left"/>
      <w:pPr>
        <w:ind w:left="5660" w:hanging="360"/>
      </w:pPr>
      <w:rPr>
        <w:rFonts w:hint="default"/>
        <w:lang w:val="en-US" w:eastAsia="en-US" w:bidi="ar-SA"/>
      </w:rPr>
    </w:lvl>
    <w:lvl w:ilvl="5" w:tplc="4A726AF0">
      <w:numFmt w:val="bullet"/>
      <w:lvlText w:val="•"/>
      <w:lvlJc w:val="left"/>
      <w:pPr>
        <w:ind w:left="6875" w:hanging="360"/>
      </w:pPr>
      <w:rPr>
        <w:rFonts w:hint="default"/>
        <w:lang w:val="en-US" w:eastAsia="en-US" w:bidi="ar-SA"/>
      </w:rPr>
    </w:lvl>
    <w:lvl w:ilvl="6" w:tplc="0EB81D8A">
      <w:numFmt w:val="bullet"/>
      <w:lvlText w:val="•"/>
      <w:lvlJc w:val="left"/>
      <w:pPr>
        <w:ind w:left="8090" w:hanging="360"/>
      </w:pPr>
      <w:rPr>
        <w:rFonts w:hint="default"/>
        <w:lang w:val="en-US" w:eastAsia="en-US" w:bidi="ar-SA"/>
      </w:rPr>
    </w:lvl>
    <w:lvl w:ilvl="7" w:tplc="8D9AD64C">
      <w:numFmt w:val="bullet"/>
      <w:lvlText w:val="•"/>
      <w:lvlJc w:val="left"/>
      <w:pPr>
        <w:ind w:left="9305" w:hanging="360"/>
      </w:pPr>
      <w:rPr>
        <w:rFonts w:hint="default"/>
        <w:lang w:val="en-US" w:eastAsia="en-US" w:bidi="ar-SA"/>
      </w:rPr>
    </w:lvl>
    <w:lvl w:ilvl="8" w:tplc="9FEE0F82">
      <w:numFmt w:val="bullet"/>
      <w:lvlText w:val="•"/>
      <w:lvlJc w:val="left"/>
      <w:pPr>
        <w:ind w:left="10520" w:hanging="360"/>
      </w:pPr>
      <w:rPr>
        <w:rFonts w:hint="default"/>
        <w:lang w:val="en-US" w:eastAsia="en-US" w:bidi="ar-SA"/>
      </w:rPr>
    </w:lvl>
  </w:abstractNum>
  <w:num w:numId="1" w16cid:durableId="221141461">
    <w:abstractNumId w:val="13"/>
  </w:num>
  <w:num w:numId="2" w16cid:durableId="1855529114">
    <w:abstractNumId w:val="14"/>
  </w:num>
  <w:num w:numId="3" w16cid:durableId="590427274">
    <w:abstractNumId w:val="10"/>
  </w:num>
  <w:num w:numId="4" w16cid:durableId="163862942">
    <w:abstractNumId w:val="9"/>
  </w:num>
  <w:num w:numId="5" w16cid:durableId="635986168">
    <w:abstractNumId w:val="7"/>
  </w:num>
  <w:num w:numId="6" w16cid:durableId="1507204332">
    <w:abstractNumId w:val="6"/>
  </w:num>
  <w:num w:numId="7" w16cid:durableId="289284331">
    <w:abstractNumId w:val="5"/>
  </w:num>
  <w:num w:numId="8" w16cid:durableId="1287470983">
    <w:abstractNumId w:val="4"/>
  </w:num>
  <w:num w:numId="9" w16cid:durableId="1643316033">
    <w:abstractNumId w:val="8"/>
  </w:num>
  <w:num w:numId="10" w16cid:durableId="811096193">
    <w:abstractNumId w:val="3"/>
  </w:num>
  <w:num w:numId="11" w16cid:durableId="1010369756">
    <w:abstractNumId w:val="2"/>
  </w:num>
  <w:num w:numId="12" w16cid:durableId="1266958713">
    <w:abstractNumId w:val="1"/>
  </w:num>
  <w:num w:numId="13" w16cid:durableId="1498887853">
    <w:abstractNumId w:val="0"/>
  </w:num>
  <w:num w:numId="14" w16cid:durableId="1146044037">
    <w:abstractNumId w:val="11"/>
  </w:num>
  <w:num w:numId="15" w16cid:durableId="1207372928">
    <w:abstractNumId w:val="12"/>
  </w:num>
  <w:num w:numId="16" w16cid:durableId="2015179832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235F"/>
    <w:rsid w:val="00000883"/>
    <w:rsid w:val="00023483"/>
    <w:rsid w:val="00024926"/>
    <w:rsid w:val="00045A08"/>
    <w:rsid w:val="00051576"/>
    <w:rsid w:val="00053E61"/>
    <w:rsid w:val="0007669B"/>
    <w:rsid w:val="00096C11"/>
    <w:rsid w:val="000B52F7"/>
    <w:rsid w:val="000E1C98"/>
    <w:rsid w:val="000F45F5"/>
    <w:rsid w:val="00103071"/>
    <w:rsid w:val="00116DA3"/>
    <w:rsid w:val="0012074C"/>
    <w:rsid w:val="00121437"/>
    <w:rsid w:val="0014235F"/>
    <w:rsid w:val="00162A79"/>
    <w:rsid w:val="00163A24"/>
    <w:rsid w:val="0017279B"/>
    <w:rsid w:val="00186410"/>
    <w:rsid w:val="00187951"/>
    <w:rsid w:val="001A4180"/>
    <w:rsid w:val="001B4B69"/>
    <w:rsid w:val="001B7B0F"/>
    <w:rsid w:val="001C3DAB"/>
    <w:rsid w:val="001D2850"/>
    <w:rsid w:val="001D7891"/>
    <w:rsid w:val="001E037F"/>
    <w:rsid w:val="00206B84"/>
    <w:rsid w:val="0021331C"/>
    <w:rsid w:val="00214D3B"/>
    <w:rsid w:val="002555B1"/>
    <w:rsid w:val="002660AA"/>
    <w:rsid w:val="00271441"/>
    <w:rsid w:val="002A53CB"/>
    <w:rsid w:val="002C6A19"/>
    <w:rsid w:val="002E3D79"/>
    <w:rsid w:val="00304D7B"/>
    <w:rsid w:val="0031080E"/>
    <w:rsid w:val="00312651"/>
    <w:rsid w:val="00333071"/>
    <w:rsid w:val="0033531C"/>
    <w:rsid w:val="0034501D"/>
    <w:rsid w:val="00364C75"/>
    <w:rsid w:val="00381203"/>
    <w:rsid w:val="003864D4"/>
    <w:rsid w:val="00412250"/>
    <w:rsid w:val="00430D33"/>
    <w:rsid w:val="0043219C"/>
    <w:rsid w:val="00442EB3"/>
    <w:rsid w:val="00463D5F"/>
    <w:rsid w:val="004661F9"/>
    <w:rsid w:val="00476E6F"/>
    <w:rsid w:val="00497EFB"/>
    <w:rsid w:val="004C0CA1"/>
    <w:rsid w:val="004C3307"/>
    <w:rsid w:val="004F4E84"/>
    <w:rsid w:val="004F7DA3"/>
    <w:rsid w:val="00533685"/>
    <w:rsid w:val="005341AE"/>
    <w:rsid w:val="005359C4"/>
    <w:rsid w:val="00543DB2"/>
    <w:rsid w:val="005675A9"/>
    <w:rsid w:val="0057108D"/>
    <w:rsid w:val="00595624"/>
    <w:rsid w:val="005B75C3"/>
    <w:rsid w:val="005D4212"/>
    <w:rsid w:val="005F7D8C"/>
    <w:rsid w:val="00617B1D"/>
    <w:rsid w:val="00623E9C"/>
    <w:rsid w:val="00635B33"/>
    <w:rsid w:val="006434EC"/>
    <w:rsid w:val="00670355"/>
    <w:rsid w:val="00680C24"/>
    <w:rsid w:val="006A799B"/>
    <w:rsid w:val="006C4AAB"/>
    <w:rsid w:val="006D36B6"/>
    <w:rsid w:val="00700786"/>
    <w:rsid w:val="007224F6"/>
    <w:rsid w:val="007305CE"/>
    <w:rsid w:val="00743788"/>
    <w:rsid w:val="00745C08"/>
    <w:rsid w:val="00751A2C"/>
    <w:rsid w:val="00756941"/>
    <w:rsid w:val="007732E4"/>
    <w:rsid w:val="0078312B"/>
    <w:rsid w:val="007B3558"/>
    <w:rsid w:val="007C1164"/>
    <w:rsid w:val="007C58BF"/>
    <w:rsid w:val="007D707C"/>
    <w:rsid w:val="007E5822"/>
    <w:rsid w:val="007E6694"/>
    <w:rsid w:val="007F57E0"/>
    <w:rsid w:val="0082726B"/>
    <w:rsid w:val="00854CA8"/>
    <w:rsid w:val="00857F82"/>
    <w:rsid w:val="00863775"/>
    <w:rsid w:val="00863FCF"/>
    <w:rsid w:val="008A7654"/>
    <w:rsid w:val="008C5506"/>
    <w:rsid w:val="008D5FE3"/>
    <w:rsid w:val="008D7E1C"/>
    <w:rsid w:val="008E02B1"/>
    <w:rsid w:val="008E2E0B"/>
    <w:rsid w:val="008E611E"/>
    <w:rsid w:val="008F7EA2"/>
    <w:rsid w:val="00917AE1"/>
    <w:rsid w:val="00933F97"/>
    <w:rsid w:val="00956A48"/>
    <w:rsid w:val="0096214C"/>
    <w:rsid w:val="0097154E"/>
    <w:rsid w:val="00973281"/>
    <w:rsid w:val="0097384F"/>
    <w:rsid w:val="009837AD"/>
    <w:rsid w:val="00984817"/>
    <w:rsid w:val="00990C55"/>
    <w:rsid w:val="009D5566"/>
    <w:rsid w:val="009F1B6A"/>
    <w:rsid w:val="009F7A11"/>
    <w:rsid w:val="00A21BE5"/>
    <w:rsid w:val="00A22907"/>
    <w:rsid w:val="00A270A1"/>
    <w:rsid w:val="00A31B97"/>
    <w:rsid w:val="00A32DA6"/>
    <w:rsid w:val="00AB46FE"/>
    <w:rsid w:val="00AC0652"/>
    <w:rsid w:val="00B11194"/>
    <w:rsid w:val="00B232D1"/>
    <w:rsid w:val="00B24F94"/>
    <w:rsid w:val="00B26431"/>
    <w:rsid w:val="00B27BF9"/>
    <w:rsid w:val="00B44598"/>
    <w:rsid w:val="00B47F18"/>
    <w:rsid w:val="00B567E6"/>
    <w:rsid w:val="00B82043"/>
    <w:rsid w:val="00B8286A"/>
    <w:rsid w:val="00B92E92"/>
    <w:rsid w:val="00BA21AB"/>
    <w:rsid w:val="00BA515F"/>
    <w:rsid w:val="00BD41AD"/>
    <w:rsid w:val="00BF491A"/>
    <w:rsid w:val="00BF6EC3"/>
    <w:rsid w:val="00C07EB5"/>
    <w:rsid w:val="00C1004E"/>
    <w:rsid w:val="00C65D08"/>
    <w:rsid w:val="00C723E3"/>
    <w:rsid w:val="00C96BE1"/>
    <w:rsid w:val="00CC6E48"/>
    <w:rsid w:val="00CE7ECE"/>
    <w:rsid w:val="00CF2886"/>
    <w:rsid w:val="00CF4EB7"/>
    <w:rsid w:val="00CF7A40"/>
    <w:rsid w:val="00CF7D94"/>
    <w:rsid w:val="00D31587"/>
    <w:rsid w:val="00D37915"/>
    <w:rsid w:val="00D55999"/>
    <w:rsid w:val="00DA05F9"/>
    <w:rsid w:val="00DA246D"/>
    <w:rsid w:val="00DA51BF"/>
    <w:rsid w:val="00DA6236"/>
    <w:rsid w:val="00DA7C2C"/>
    <w:rsid w:val="00DB6D7E"/>
    <w:rsid w:val="00DC1DD3"/>
    <w:rsid w:val="00E06EB0"/>
    <w:rsid w:val="00E11806"/>
    <w:rsid w:val="00E509CD"/>
    <w:rsid w:val="00E6082C"/>
    <w:rsid w:val="00E71014"/>
    <w:rsid w:val="00E850A8"/>
    <w:rsid w:val="00E8720B"/>
    <w:rsid w:val="00E94DE9"/>
    <w:rsid w:val="00EA2298"/>
    <w:rsid w:val="00EC250B"/>
    <w:rsid w:val="00EC5C96"/>
    <w:rsid w:val="00ED0A66"/>
    <w:rsid w:val="00ED20B3"/>
    <w:rsid w:val="00EE5EA9"/>
    <w:rsid w:val="00EE6BA2"/>
    <w:rsid w:val="00F16D78"/>
    <w:rsid w:val="00F30D67"/>
    <w:rsid w:val="00F42903"/>
    <w:rsid w:val="00F4520E"/>
    <w:rsid w:val="00F479FB"/>
    <w:rsid w:val="00F56EE9"/>
    <w:rsid w:val="00FA2437"/>
    <w:rsid w:val="00FA4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43E481"/>
  <w15:docId w15:val="{EE6166EF-C663-3F41-B74A-5C21D7BB7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qFormat="1"/>
    <w:lsdException w:name="Unresolved Mention" w:qFormat="1"/>
    <w:lsdException w:name="Smart Link" w:qFormat="1"/>
  </w:latentStyles>
  <w:style w:type="paragraph" w:default="1" w:styleId="Normal">
    <w:name w:val="Normal"/>
    <w:rsid w:val="004F7DA3"/>
    <w:rPr>
      <w:rFonts w:asciiTheme="minorHAnsi" w:hAnsiTheme="minorHAnsi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33531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outlineLvl w:val="0"/>
    </w:pPr>
    <w:rPr>
      <w:rFonts w:asciiTheme="majorHAnsi" w:hAnsiTheme="majorHAnsi" w:cstheme="majorBidi"/>
      <w:color w:val="FFFFFF" w:themeColor="background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437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DF1010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270A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940B0B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qFormat/>
    <w:rsid w:val="0057108D"/>
    <w:rPr>
      <w:rFonts w:asciiTheme="minorHAnsi" w:hAnsiTheme="minorHAnsi"/>
      <w:color w:val="F24F4F" w:themeColor="accent1"/>
      <w:sz w:val="22"/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Footer">
    <w:name w:val="footer"/>
    <w:rPr>
      <w:rFonts w:ascii="Century Gothic" w:hAnsi="Century Gothic" w:cs="Arial Unicode MS"/>
      <w:i/>
      <w:iCs/>
      <w:color w:val="4C483D"/>
      <w:sz w:val="18"/>
      <w:szCs w:val="18"/>
      <w:u w:color="4C483D"/>
    </w:rPr>
  </w:style>
  <w:style w:type="paragraph" w:customStyle="1" w:styleId="Body">
    <w:name w:val="Body"/>
    <w:rsid w:val="00DA51BF"/>
    <w:pPr>
      <w:spacing w:after="320" w:line="300" w:lineRule="auto"/>
    </w:pPr>
    <w:rPr>
      <w:rFonts w:ascii="Century Gothic" w:eastAsia="Century Gothic" w:hAnsi="Century Gothic" w:cs="Century Gothic"/>
      <w:color w:val="4C483D"/>
      <w:sz w:val="24"/>
      <w:u w:color="4C483D"/>
    </w:rPr>
  </w:style>
  <w:style w:type="paragraph" w:customStyle="1" w:styleId="Name">
    <w:name w:val="Name"/>
    <w:autoRedefine/>
    <w:rsid w:val="00DA51BF"/>
    <w:pPr>
      <w:spacing w:before="60" w:after="60"/>
    </w:pPr>
    <w:rPr>
      <w:rFonts w:ascii="Century Gothic" w:eastAsia="Century Gothic" w:hAnsi="Century Gothic" w:cs="Century Gothic"/>
      <w:color w:val="EF5B2C"/>
      <w:sz w:val="28"/>
      <w:szCs w:val="36"/>
      <w:u w:color="EF5B2C"/>
    </w:rPr>
  </w:style>
  <w:style w:type="paragraph" w:styleId="Subtitle">
    <w:name w:val="Subtitle"/>
    <w:next w:val="Body"/>
    <w:pPr>
      <w:spacing w:before="120" w:after="120"/>
    </w:pPr>
    <w:rPr>
      <w:rFonts w:ascii="Century Gothic" w:eastAsia="Century Gothic" w:hAnsi="Century Gothic" w:cs="Century Gothic"/>
      <w:color w:val="4C483D"/>
      <w:sz w:val="28"/>
      <w:szCs w:val="28"/>
      <w:u w:color="4C483D"/>
    </w:rPr>
  </w:style>
  <w:style w:type="character" w:customStyle="1" w:styleId="None">
    <w:name w:val="None"/>
    <w:qFormat/>
    <w:rsid w:val="00DA51BF"/>
    <w:rPr>
      <w:rFonts w:asciiTheme="minorHAnsi" w:hAnsiTheme="minorHAnsi"/>
      <w:sz w:val="24"/>
    </w:rPr>
  </w:style>
  <w:style w:type="character" w:customStyle="1" w:styleId="Hyperlink0">
    <w:name w:val="Hyperlink.0"/>
    <w:basedOn w:val="None"/>
    <w:qFormat/>
    <w:rsid w:val="00DA51BF"/>
    <w:rPr>
      <w:rFonts w:asciiTheme="minorHAnsi" w:hAnsiTheme="minorHAnsi"/>
      <w:sz w:val="24"/>
      <w:szCs w:val="24"/>
    </w:rPr>
  </w:style>
  <w:style w:type="paragraph" w:customStyle="1" w:styleId="FormHeading">
    <w:name w:val="Form Heading"/>
    <w:next w:val="Body"/>
    <w:pPr>
      <w:spacing w:before="80" w:after="60"/>
    </w:pPr>
    <w:rPr>
      <w:rFonts w:ascii="Century Gothic" w:hAnsi="Century Gothic" w:cs="Arial Unicode MS"/>
      <w:color w:val="FFFFFF"/>
      <w:sz w:val="22"/>
      <w:szCs w:val="22"/>
      <w:u w:color="FFFFFF"/>
    </w:rPr>
  </w:style>
  <w:style w:type="paragraph" w:customStyle="1" w:styleId="Heading">
    <w:name w:val="Heading"/>
    <w:next w:val="Body"/>
    <w:rsid w:val="00023483"/>
    <w:pPr>
      <w:keepNext/>
      <w:keepLines/>
      <w:spacing w:before="320" w:after="200"/>
      <w:outlineLvl w:val="0"/>
    </w:pPr>
    <w:rPr>
      <w:rFonts w:ascii="Century Gothic" w:hAnsi="Century Gothic" w:cs="Arial Unicode MS"/>
      <w:color w:val="EF5B2C"/>
      <w:sz w:val="24"/>
      <w:szCs w:val="36"/>
      <w:u w:color="EF5B2C"/>
      <w:lang w:val="fr-FR"/>
    </w:rPr>
  </w:style>
  <w:style w:type="paragraph" w:styleId="NoSpacing">
    <w:name w:val="No Spacing"/>
    <w:autoRedefine/>
    <w:qFormat/>
    <w:rsid w:val="00DA51BF"/>
    <w:pPr>
      <w:spacing w:before="60"/>
    </w:pPr>
    <w:rPr>
      <w:rFonts w:ascii="Century Gothic" w:eastAsia="Century Gothic" w:hAnsi="Century Gothic" w:cs="Century Gothic"/>
      <w:color w:val="4C483D"/>
      <w:sz w:val="24"/>
      <w:u w:color="4C483D"/>
    </w:rPr>
  </w:style>
  <w:style w:type="character" w:customStyle="1" w:styleId="Hyperlink1">
    <w:name w:val="Hyperlink.1"/>
    <w:basedOn w:val="Hyperlink"/>
    <w:rsid w:val="0057108D"/>
    <w:rPr>
      <w:rFonts w:asciiTheme="minorHAnsi" w:hAnsiTheme="minorHAnsi"/>
      <w:color w:val="4C483D"/>
      <w:sz w:val="18"/>
      <w:u w:val="single" w:color="4C483D"/>
    </w:rPr>
  </w:style>
  <w:style w:type="paragraph" w:styleId="ListParagraph">
    <w:name w:val="List Paragraph"/>
    <w:autoRedefine/>
    <w:uiPriority w:val="34"/>
    <w:qFormat/>
    <w:rsid w:val="00DA51BF"/>
    <w:pPr>
      <w:spacing w:before="120" w:after="120" w:line="300" w:lineRule="auto"/>
      <w:ind w:left="720"/>
    </w:pPr>
    <w:rPr>
      <w:rFonts w:ascii="Century Gothic" w:hAnsi="Century Gothic" w:cs="Arial Unicode MS"/>
      <w:color w:val="4C483D"/>
      <w:sz w:val="24"/>
      <w:u w:color="4C483D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8A76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A7654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CF7A40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33531C"/>
    <w:rPr>
      <w:rFonts w:asciiTheme="majorHAnsi" w:hAnsiTheme="majorHAnsi" w:cstheme="majorBidi"/>
      <w:color w:val="FFFFFF" w:themeColor="background1"/>
      <w:sz w:val="24"/>
      <w:szCs w:val="32"/>
    </w:rPr>
  </w:style>
  <w:style w:type="paragraph" w:customStyle="1" w:styleId="Style1">
    <w:name w:val="Style1"/>
    <w:basedOn w:val="Body"/>
    <w:rsid w:val="009F1B6A"/>
    <w:pPr>
      <w:widowControl w:val="0"/>
      <w:spacing w:line="240" w:lineRule="auto"/>
    </w:pPr>
  </w:style>
  <w:style w:type="paragraph" w:customStyle="1" w:styleId="Style2">
    <w:name w:val="Style2"/>
    <w:basedOn w:val="Heading1"/>
    <w:autoRedefine/>
    <w:qFormat/>
    <w:rsid w:val="009F7A11"/>
    <w:rPr>
      <w:smallCaps/>
      <w:color w:val="535353" w:themeColor="background2"/>
      <w:spacing w:val="38"/>
      <w:w w:val="150"/>
      <w14:ligatures w14:val="standard"/>
    </w:rPr>
  </w:style>
  <w:style w:type="character" w:styleId="PageNumber">
    <w:name w:val="page number"/>
    <w:basedOn w:val="DefaultParagraphFont"/>
    <w:uiPriority w:val="99"/>
    <w:semiHidden/>
    <w:unhideWhenUsed/>
    <w:rsid w:val="00051576"/>
  </w:style>
  <w:style w:type="character" w:customStyle="1" w:styleId="Heading2Char">
    <w:name w:val="Heading 2 Char"/>
    <w:basedOn w:val="DefaultParagraphFont"/>
    <w:link w:val="Heading2"/>
    <w:uiPriority w:val="9"/>
    <w:rsid w:val="00743788"/>
    <w:rPr>
      <w:rFonts w:asciiTheme="majorHAnsi" w:eastAsiaTheme="majorEastAsia" w:hAnsiTheme="majorHAnsi" w:cstheme="majorBidi"/>
      <w:color w:val="DF1010" w:themeColor="accent1" w:themeShade="BF"/>
      <w:sz w:val="26"/>
      <w:szCs w:val="26"/>
    </w:rPr>
  </w:style>
  <w:style w:type="table" w:styleId="TableGrid">
    <w:name w:val="Table Grid"/>
    <w:basedOn w:val="TableNormal"/>
    <w:rsid w:val="00743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933F97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33F97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3F9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Theme="minorHAnsi" w:cstheme="minorBidi"/>
      <w:b/>
      <w:bCs/>
      <w:sz w:val="20"/>
      <w:szCs w:val="20"/>
      <w:bdr w:val="none" w:sz="0" w:space="0" w:color="auto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3F97"/>
    <w:rPr>
      <w:rFonts w:asciiTheme="minorHAnsi" w:eastAsiaTheme="minorHAnsi" w:hAnsiTheme="minorHAnsi" w:cstheme="minorBidi"/>
      <w:b/>
      <w:bCs/>
      <w:sz w:val="24"/>
      <w:szCs w:val="24"/>
      <w:bdr w:val="none" w:sz="0" w:space="0" w:color="auto"/>
    </w:rPr>
  </w:style>
  <w:style w:type="paragraph" w:customStyle="1" w:styleId="FormHeading1">
    <w:name w:val="Form Heading 1"/>
    <w:basedOn w:val="Heading"/>
    <w:autoRedefine/>
    <w:qFormat/>
    <w:rsid w:val="00DA51BF"/>
    <w:rPr>
      <w:sz w:val="22"/>
    </w:rPr>
  </w:style>
  <w:style w:type="paragraph" w:customStyle="1" w:styleId="Style3">
    <w:name w:val="Style3"/>
    <w:basedOn w:val="Normal"/>
    <w:autoRedefine/>
    <w:qFormat/>
    <w:rsid w:val="009F7A11"/>
    <w:pPr>
      <w:jc w:val="right"/>
    </w:pPr>
    <w:rPr>
      <w:b/>
      <w:bCs/>
      <w:color w:val="FFFFFF" w:themeColor="background1"/>
      <w:sz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D5566"/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D5566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A270A1"/>
    <w:rPr>
      <w:rFonts w:asciiTheme="majorHAnsi" w:eastAsiaTheme="majorEastAsia" w:hAnsiTheme="majorHAnsi" w:cstheme="majorBidi"/>
      <w:color w:val="940B0B" w:themeColor="accent1" w:themeShade="7F"/>
      <w:sz w:val="24"/>
      <w:szCs w:val="24"/>
    </w:rPr>
  </w:style>
  <w:style w:type="table" w:customStyle="1" w:styleId="TableGrid1">
    <w:name w:val="Table Grid1"/>
    <w:basedOn w:val="TableNormal"/>
    <w:next w:val="TableGrid"/>
    <w:rsid w:val="00A270A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aliases w:val="Table Body background"/>
    <w:basedOn w:val="DefaultParagraphFont"/>
    <w:uiPriority w:val="99"/>
    <w:qFormat/>
    <w:rsid w:val="005359C4"/>
    <w:rPr>
      <w:rFonts w:asciiTheme="minorHAnsi" w:hAnsiTheme="minorHAnsi"/>
      <w:color w:val="605E5C"/>
      <w:sz w:val="18"/>
      <w:shd w:val="clear" w:color="auto" w:fill="E1DFDD"/>
    </w:rPr>
  </w:style>
  <w:style w:type="character" w:styleId="SubtleEmphasis">
    <w:name w:val="Subtle Emphasis"/>
    <w:basedOn w:val="DefaultParagraphFont"/>
    <w:uiPriority w:val="19"/>
    <w:qFormat/>
    <w:rsid w:val="00DA51BF"/>
    <w:rPr>
      <w:rFonts w:asciiTheme="minorHAnsi" w:hAnsiTheme="minorHAnsi"/>
      <w:i/>
      <w:iCs/>
      <w:color w:val="404040" w:themeColor="text1" w:themeTint="BF"/>
    </w:rPr>
  </w:style>
  <w:style w:type="character" w:styleId="IntenseReference">
    <w:name w:val="Intense Reference"/>
    <w:basedOn w:val="DefaultParagraphFont"/>
    <w:uiPriority w:val="32"/>
    <w:qFormat/>
    <w:rsid w:val="00DA51BF"/>
    <w:rPr>
      <w:rFonts w:asciiTheme="minorHAnsi" w:hAnsiTheme="minorHAnsi"/>
      <w:b/>
      <w:bCs/>
      <w:smallCaps/>
      <w:color w:val="F24F4F" w:themeColor="accent1"/>
      <w:spacing w:val="5"/>
      <w:sz w:val="22"/>
    </w:rPr>
  </w:style>
  <w:style w:type="character" w:styleId="BookTitle">
    <w:name w:val="Book Title"/>
    <w:basedOn w:val="DefaultParagraphFont"/>
    <w:uiPriority w:val="33"/>
    <w:qFormat/>
    <w:rsid w:val="00DA51BF"/>
    <w:rPr>
      <w:rFonts w:asciiTheme="minorHAnsi" w:hAnsiTheme="minorHAnsi"/>
      <w:b/>
      <w:bCs/>
      <w:i/>
      <w:iCs/>
      <w:spacing w:val="5"/>
      <w:sz w:val="28"/>
    </w:rPr>
  </w:style>
  <w:style w:type="character" w:styleId="Hashtag">
    <w:name w:val="Hashtag"/>
    <w:basedOn w:val="DefaultParagraphFont"/>
    <w:uiPriority w:val="99"/>
    <w:qFormat/>
    <w:rsid w:val="00DA51BF"/>
    <w:rPr>
      <w:rFonts w:asciiTheme="minorHAnsi" w:hAnsiTheme="minorHAnsi"/>
      <w:color w:val="2B579A"/>
      <w:sz w:val="24"/>
      <w:shd w:val="clear" w:color="auto" w:fill="E1DFDD"/>
    </w:rPr>
  </w:style>
  <w:style w:type="character" w:styleId="SmartLink">
    <w:name w:val="Smart Link"/>
    <w:basedOn w:val="DefaultParagraphFont"/>
    <w:uiPriority w:val="99"/>
    <w:qFormat/>
    <w:rsid w:val="00DA51BF"/>
    <w:rPr>
      <w:rFonts w:asciiTheme="minorHAnsi" w:hAnsiTheme="minorHAnsi"/>
      <w:color w:val="0000FF"/>
      <w:sz w:val="24"/>
      <w:u w:val="single"/>
      <w:shd w:val="clear" w:color="auto" w:fill="F3F2F1"/>
    </w:rPr>
  </w:style>
  <w:style w:type="character" w:styleId="Emphasis">
    <w:name w:val="Emphasis"/>
    <w:basedOn w:val="DefaultParagraphFont"/>
    <w:uiPriority w:val="20"/>
    <w:qFormat/>
    <w:rsid w:val="00DA51BF"/>
    <w:rPr>
      <w:rFonts w:asciiTheme="minorHAnsi" w:hAnsiTheme="minorHAnsi"/>
      <w:i/>
      <w:iCs/>
    </w:rPr>
  </w:style>
  <w:style w:type="character" w:styleId="IntenseEmphasis">
    <w:name w:val="Intense Emphasis"/>
    <w:basedOn w:val="DefaultParagraphFont"/>
    <w:uiPriority w:val="21"/>
    <w:qFormat/>
    <w:rsid w:val="00DA51BF"/>
    <w:rPr>
      <w:rFonts w:asciiTheme="minorHAnsi" w:hAnsiTheme="minorHAnsi"/>
      <w:i/>
      <w:iCs/>
      <w:color w:val="F24F4F" w:themeColor="accent1"/>
    </w:rPr>
  </w:style>
  <w:style w:type="character" w:styleId="SubtleReference">
    <w:name w:val="Subtle Reference"/>
    <w:basedOn w:val="DefaultParagraphFont"/>
    <w:uiPriority w:val="31"/>
    <w:qFormat/>
    <w:rsid w:val="009F7A11"/>
    <w:rPr>
      <w:rFonts w:asciiTheme="minorHAnsi" w:hAnsiTheme="minorHAnsi"/>
      <w:smallCaps/>
      <w:color w:val="5A5A5A" w:themeColor="text1" w:themeTint="A5"/>
    </w:rPr>
  </w:style>
  <w:style w:type="character" w:styleId="Strong">
    <w:name w:val="Strong"/>
    <w:basedOn w:val="DefaultParagraphFont"/>
    <w:uiPriority w:val="22"/>
    <w:qFormat/>
    <w:rsid w:val="009F7A11"/>
    <w:rPr>
      <w:rFonts w:asciiTheme="minorHAnsi" w:hAnsiTheme="minorHAnsi"/>
      <w:b/>
      <w:bCs/>
    </w:rPr>
  </w:style>
  <w:style w:type="paragraph" w:customStyle="1" w:styleId="TableBodyText">
    <w:name w:val="Table Body Text"/>
    <w:basedOn w:val="Body"/>
    <w:autoRedefine/>
    <w:qFormat/>
    <w:rsid w:val="00BA515F"/>
    <w:pPr>
      <w:spacing w:after="0" w:line="240" w:lineRule="auto"/>
    </w:pPr>
    <w:rPr>
      <w:color w:val="ACB0B7"/>
      <w:sz w:val="21"/>
      <w:szCs w:val="21"/>
      <w:bdr w:val="none" w:sz="0" w:space="0" w:color="auto"/>
    </w:rPr>
  </w:style>
  <w:style w:type="table" w:styleId="GridTable4-Accent3">
    <w:name w:val="Grid Table 4 Accent 3"/>
    <w:basedOn w:val="TableNormal"/>
    <w:uiPriority w:val="49"/>
    <w:rsid w:val="000E1C9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</w:rPr>
    <w:tblPr>
      <w:tblStyleRowBandSize w:val="1"/>
      <w:tblStyleColBandSize w:val="1"/>
      <w:tblBorders>
        <w:top w:val="single" w:sz="4" w:space="0" w:color="F6D58E" w:themeColor="accent3" w:themeTint="99"/>
        <w:left w:val="single" w:sz="4" w:space="0" w:color="F6D58E" w:themeColor="accent3" w:themeTint="99"/>
        <w:bottom w:val="single" w:sz="4" w:space="0" w:color="F6D58E" w:themeColor="accent3" w:themeTint="99"/>
        <w:right w:val="single" w:sz="4" w:space="0" w:color="F6D58E" w:themeColor="accent3" w:themeTint="99"/>
        <w:insideH w:val="single" w:sz="4" w:space="0" w:color="F6D58E" w:themeColor="accent3" w:themeTint="99"/>
        <w:insideV w:val="single" w:sz="4" w:space="0" w:color="F6D58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0BB44" w:themeColor="accent3"/>
          <w:left w:val="single" w:sz="4" w:space="0" w:color="F0BB44" w:themeColor="accent3"/>
          <w:bottom w:val="single" w:sz="4" w:space="0" w:color="F0BB44" w:themeColor="accent3"/>
          <w:right w:val="single" w:sz="4" w:space="0" w:color="F0BB44" w:themeColor="accent3"/>
          <w:insideH w:val="nil"/>
          <w:insideV w:val="nil"/>
        </w:tcBorders>
        <w:shd w:val="clear" w:color="auto" w:fill="F0BB44" w:themeFill="accent3"/>
      </w:tcPr>
    </w:tblStylePr>
    <w:tblStylePr w:type="lastRow">
      <w:rPr>
        <w:b/>
        <w:bCs/>
      </w:rPr>
      <w:tblPr/>
      <w:tcPr>
        <w:tcBorders>
          <w:top w:val="double" w:sz="4" w:space="0" w:color="F0BB4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CF1D9" w:themeFill="accent3" w:themeFillTint="33"/>
      </w:tcPr>
    </w:tblStylePr>
    <w:tblStylePr w:type="band1Horz">
      <w:tblPr/>
      <w:tcPr>
        <w:shd w:val="clear" w:color="auto" w:fill="FCF1D9" w:themeFill="accent3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1A2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bdr w:val="none" w:sz="0" w:space="0" w:color="auto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1A2C"/>
    <w:rPr>
      <w:rFonts w:ascii="Courier New" w:eastAsia="Times New Roman" w:hAnsi="Courier New" w:cs="Courier New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435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07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3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mrsdo/react-user-onboarding/blob/main/server/app/models/role.model.js" TargetMode="External"/><Relationship Id="rId18" Type="http://schemas.openxmlformats.org/officeDocument/2006/relationships/footer" Target="foot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yperlink" Target="https://stackoverflow.com/questions/44427563/what-is-the-best-way-to-seed-data-in-nodejs-mongoose" TargetMode="External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mailto:marti.dolce@29signals.org" TargetMode="External"/><Relationship Id="rId14" Type="http://schemas.openxmlformats.org/officeDocument/2006/relationships/hyperlink" Target="https://animate.style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ach3-dtserv/Library/Group%20Containers/UBF8T346G9.Office/User%20Content.localized/Templates.localized/business-project-map.dotx" TargetMode="External"/></Relationships>
</file>

<file path=word/theme/theme1.xml><?xml version="1.0" encoding="utf-8"?>
<a:theme xmlns:a="http://schemas.openxmlformats.org/drawingml/2006/main" name="Red Business Set">
  <a:themeElements>
    <a:clrScheme name="Red Business Set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0000FF"/>
      </a:hlink>
      <a:folHlink>
        <a:srgbClr val="FF00FF"/>
      </a:folHlink>
    </a:clrScheme>
    <a:fontScheme name="Red Business Set">
      <a:majorFont>
        <a:latin typeface="Helvetica Neue"/>
        <a:ea typeface="Helvetica Neue"/>
        <a:cs typeface="Helvetica Neue"/>
      </a:majorFont>
      <a:minorFont>
        <a:latin typeface="Century Gothic"/>
        <a:ea typeface="Century Gothic"/>
        <a:cs typeface="Century Gothic"/>
      </a:minorFont>
    </a:fontScheme>
    <a:fmtScheme name="Red Business Se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Century Gothic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805693C-26D2-E44E-9DC7-8C2FB32410DE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E4AA74F-7762-8549-A6C3-73D004424D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business-project-map.dotx</Template>
  <TotalTime>37</TotalTime>
  <Pages>13</Pages>
  <Words>838</Words>
  <Characters>5793</Characters>
  <Application>Microsoft Office Word</Application>
  <DocSecurity>0</DocSecurity>
  <Lines>482</Lines>
  <Paragraphs>288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Dolce Management &amp; Investment Properties</Company>
  <LinksUpToDate>false</LinksUpToDate>
  <CharactersWithSpaces>6343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Martinique Dolce</cp:lastModifiedBy>
  <cp:revision>17</cp:revision>
  <dcterms:created xsi:type="dcterms:W3CDTF">2023-01-23T14:06:00Z</dcterms:created>
  <dcterms:modified xsi:type="dcterms:W3CDTF">2023-01-24T16:16:00Z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documentId_8572</vt:lpwstr>
  </property>
  <property fmtid="{D5CDD505-2E9C-101B-9397-08002B2CF9AE}" pid="3" name="grammarly_documentContext">
    <vt:lpwstr>{"goals":[],"domain":"general","emotions":[],"dialect":"american"}</vt:lpwstr>
  </property>
</Properties>
</file>
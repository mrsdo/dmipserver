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498"/>
        <w:gridCol w:w="2506"/>
        <w:gridCol w:w="704"/>
        <w:gridCol w:w="445"/>
        <w:gridCol w:w="2619"/>
        <w:gridCol w:w="7618"/>
      </w:tblGrid>
      <w:tr w:rsidR="00B82043" w:rsidRPr="00A270A1" w14:paraId="25429E65" w14:textId="77777777" w:rsidTr="007E6694">
        <w:trPr>
          <w:trHeight w:val="550"/>
        </w:trPr>
        <w:tc>
          <w:tcPr>
            <w:tcW w:w="5000" w:type="pct"/>
            <w:gridSpan w:val="6"/>
            <w:shd w:val="clear" w:color="auto" w:fill="F24F4F"/>
            <w:vAlign w:val="center"/>
          </w:tcPr>
          <w:p w14:paraId="7F48C1E0" w14:textId="3C3414C0" w:rsidR="00B82043" w:rsidRPr="0033531C" w:rsidRDefault="00B82043" w:rsidP="00675F7D">
            <w:pPr>
              <w:pStyle w:val="Heading1"/>
            </w:pPr>
            <w:r w:rsidRPr="0033531C">
              <w:rPr>
                <w:bdr w:val="nil"/>
              </w:rPr>
              <w:t xml:space="preserve">PROJECT DETAILS </w:t>
            </w:r>
            <w:r w:rsidR="00DA246D" w:rsidRPr="0033531C">
              <w:rPr>
                <w:bdr w:val="nil"/>
              </w:rPr>
              <w:t>FORM:</w:t>
            </w:r>
            <w:r w:rsidR="00617B1D">
              <w:rPr>
                <w:bdr w:val="nil"/>
              </w:rPr>
              <w:t xml:space="preserve"> </w:t>
            </w:r>
            <w:r w:rsidR="00E509CD">
              <w:rPr>
                <w:bdr w:val="nil"/>
              </w:rPr>
              <w:t>dev.rdolcegroup.com</w:t>
            </w:r>
          </w:p>
        </w:tc>
      </w:tr>
      <w:tr w:rsidR="00F56EE9" w:rsidRPr="00A270A1" w14:paraId="013F8779" w14:textId="77777777" w:rsidTr="009628CA">
        <w:trPr>
          <w:cantSplit/>
          <w:trHeight w:val="345"/>
        </w:trPr>
        <w:tc>
          <w:tcPr>
            <w:tcW w:w="173" w:type="pct"/>
            <w:vMerge w:val="restart"/>
            <w:shd w:val="clear" w:color="auto" w:fill="F3F6F9"/>
            <w:textDirection w:val="btLr"/>
            <w:vAlign w:val="bottom"/>
          </w:tcPr>
          <w:p w14:paraId="07C35173" w14:textId="77777777" w:rsidR="00F56EE9" w:rsidRPr="0057108D" w:rsidRDefault="00F56EE9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OVERVIEW</w:t>
            </w:r>
          </w:p>
        </w:tc>
        <w:tc>
          <w:tcPr>
            <w:tcW w:w="1232" w:type="pct"/>
            <w:gridSpan w:val="2"/>
            <w:shd w:val="clear" w:color="auto" w:fill="F3F6F9"/>
            <w:vAlign w:val="center"/>
          </w:tcPr>
          <w:p w14:paraId="6B186A90" w14:textId="00779C16" w:rsidR="00F56EE9" w:rsidRPr="0057108D" w:rsidRDefault="00E509CD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MERN INSTALLATION</w:t>
            </w:r>
            <w:r w:rsidR="007F57E0"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 xml:space="preserve"> </w:t>
            </w:r>
          </w:p>
        </w:tc>
        <w:tc>
          <w:tcPr>
            <w:tcW w:w="1181" w:type="pct"/>
            <w:gridSpan w:val="2"/>
            <w:shd w:val="clear" w:color="auto" w:fill="F3F6F9"/>
            <w:vAlign w:val="center"/>
          </w:tcPr>
          <w:p w14:paraId="22BD0296" w14:textId="77777777" w:rsidR="00F56EE9" w:rsidRPr="0057108D" w:rsidRDefault="00F56EE9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 xml:space="preserve">Primary Domains </w:t>
            </w:r>
          </w:p>
        </w:tc>
        <w:tc>
          <w:tcPr>
            <w:tcW w:w="2413" w:type="pct"/>
            <w:shd w:val="clear" w:color="auto" w:fill="F3F6F9"/>
            <w:vAlign w:val="center"/>
          </w:tcPr>
          <w:p w14:paraId="4818FA1A" w14:textId="77777777" w:rsidR="00F56EE9" w:rsidRPr="0057108D" w:rsidRDefault="00F56EE9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Location Paths</w:t>
            </w:r>
          </w:p>
        </w:tc>
      </w:tr>
      <w:tr w:rsidR="00F56EE9" w:rsidRPr="00A270A1" w14:paraId="7CF63D3E" w14:textId="77777777" w:rsidTr="009628CA">
        <w:trPr>
          <w:cantSplit/>
          <w:trHeight w:val="190"/>
        </w:trPr>
        <w:tc>
          <w:tcPr>
            <w:tcW w:w="173" w:type="pct"/>
            <w:vMerge/>
            <w:shd w:val="clear" w:color="auto" w:fill="F3F6F9"/>
            <w:textDirection w:val="btLr"/>
            <w:vAlign w:val="bottom"/>
          </w:tcPr>
          <w:p w14:paraId="7D3CE021" w14:textId="77777777" w:rsidR="00F56EE9" w:rsidRPr="0057108D" w:rsidRDefault="00F56EE9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</w:p>
        </w:tc>
        <w:tc>
          <w:tcPr>
            <w:tcW w:w="1232" w:type="pct"/>
            <w:gridSpan w:val="2"/>
            <w:vMerge w:val="restart"/>
            <w:vAlign w:val="center"/>
          </w:tcPr>
          <w:p w14:paraId="7BBAC10A" w14:textId="159A7969" w:rsidR="00F56EE9" w:rsidRPr="00A270A1" w:rsidRDefault="009628CA" w:rsidP="00191FBB">
            <w:r>
              <w:t>Client: React</w:t>
            </w:r>
            <w:r>
              <w:br/>
              <w:t>Server: MongoDB, Express, Node.js</w:t>
            </w:r>
          </w:p>
        </w:tc>
        <w:tc>
          <w:tcPr>
            <w:tcW w:w="1181" w:type="pct"/>
            <w:gridSpan w:val="2"/>
            <w:tcBorders>
              <w:bottom w:val="single" w:sz="4" w:space="0" w:color="auto"/>
            </w:tcBorders>
            <w:vAlign w:val="center"/>
          </w:tcPr>
          <w:p w14:paraId="468C8802" w14:textId="295FC077" w:rsidR="00F56EE9" w:rsidRPr="00312651" w:rsidRDefault="007F57E0" w:rsidP="00312651">
            <w:pPr>
              <w:pStyle w:val="Footer"/>
              <w:rPr>
                <w:rFonts w:cs="Times New Roman"/>
                <w:i w:val="0"/>
                <w:iCs w:val="0"/>
                <w:color w:val="auto"/>
                <w:sz w:val="20"/>
                <w:szCs w:val="20"/>
              </w:rPr>
            </w:pPr>
            <w:r>
              <w:rPr>
                <w:rFonts w:cs="Times New Roman"/>
                <w:i w:val="0"/>
                <w:iCs w:val="0"/>
                <w:color w:val="auto"/>
                <w:sz w:val="20"/>
                <w:szCs w:val="20"/>
              </w:rPr>
              <w:t>dev.</w:t>
            </w:r>
            <w:r w:rsidR="00E509CD">
              <w:rPr>
                <w:rFonts w:cs="Times New Roman"/>
                <w:i w:val="0"/>
                <w:iCs w:val="0"/>
                <w:color w:val="auto"/>
                <w:sz w:val="20"/>
                <w:szCs w:val="20"/>
              </w:rPr>
              <w:t>rdolcegroup</w:t>
            </w:r>
            <w:r>
              <w:rPr>
                <w:rFonts w:cs="Times New Roman"/>
                <w:i w:val="0"/>
                <w:iCs w:val="0"/>
                <w:color w:val="auto"/>
                <w:sz w:val="20"/>
                <w:szCs w:val="20"/>
              </w:rPr>
              <w:t>.com</w:t>
            </w:r>
          </w:p>
        </w:tc>
        <w:tc>
          <w:tcPr>
            <w:tcW w:w="2413" w:type="pct"/>
            <w:tcBorders>
              <w:bottom w:val="single" w:sz="4" w:space="0" w:color="auto"/>
            </w:tcBorders>
            <w:vAlign w:val="center"/>
          </w:tcPr>
          <w:p w14:paraId="184A7EFC" w14:textId="6431E866" w:rsidR="00F56EE9" w:rsidRPr="00A270A1" w:rsidRDefault="00A31B97" w:rsidP="00191FBB">
            <w:r>
              <w:t>$</w:t>
            </w:r>
            <w:r w:rsidR="001A4180">
              <w:t>NAS\</w:t>
            </w:r>
            <w:proofErr w:type="spellStart"/>
            <w:r w:rsidR="00E509CD">
              <w:t>web</w:t>
            </w:r>
            <w:r w:rsidR="00F42903">
              <w:t>_share</w:t>
            </w:r>
            <w:proofErr w:type="spellEnd"/>
            <w:r w:rsidR="00E509CD">
              <w:t>\</w:t>
            </w:r>
            <w:r w:rsidR="00F42903">
              <w:t xml:space="preserve"> </w:t>
            </w:r>
            <w:r w:rsidR="00E509CD">
              <w:t>rdolcegroup.com</w:t>
            </w:r>
          </w:p>
        </w:tc>
      </w:tr>
      <w:tr w:rsidR="00F56EE9" w:rsidRPr="00A270A1" w14:paraId="3EB5F47B" w14:textId="77777777" w:rsidTr="009628CA">
        <w:trPr>
          <w:cantSplit/>
          <w:trHeight w:val="217"/>
        </w:trPr>
        <w:tc>
          <w:tcPr>
            <w:tcW w:w="173" w:type="pct"/>
            <w:vMerge/>
            <w:shd w:val="clear" w:color="auto" w:fill="F3F6F9"/>
            <w:textDirection w:val="btLr"/>
            <w:vAlign w:val="bottom"/>
          </w:tcPr>
          <w:p w14:paraId="0D988078" w14:textId="77777777" w:rsidR="00F56EE9" w:rsidRPr="0057108D" w:rsidRDefault="00F56EE9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</w:p>
        </w:tc>
        <w:tc>
          <w:tcPr>
            <w:tcW w:w="1232" w:type="pct"/>
            <w:gridSpan w:val="2"/>
            <w:vMerge/>
            <w:vAlign w:val="center"/>
          </w:tcPr>
          <w:p w14:paraId="2E852255" w14:textId="77777777" w:rsidR="00F56EE9" w:rsidRPr="00A270A1" w:rsidRDefault="00F56EE9" w:rsidP="00191FBB"/>
        </w:tc>
        <w:tc>
          <w:tcPr>
            <w:tcW w:w="1181" w:type="pct"/>
            <w:gridSpan w:val="2"/>
            <w:tcBorders>
              <w:bottom w:val="single" w:sz="4" w:space="0" w:color="auto"/>
            </w:tcBorders>
            <w:vAlign w:val="center"/>
          </w:tcPr>
          <w:p w14:paraId="4482ED32" w14:textId="49A97F81" w:rsidR="00F56EE9" w:rsidRPr="00312651" w:rsidRDefault="00FA4A18" w:rsidP="00312651">
            <w:pPr>
              <w:pStyle w:val="Footer"/>
              <w:rPr>
                <w:rFonts w:cs="Times New Roman"/>
                <w:i w:val="0"/>
                <w:iCs w:val="0"/>
                <w:color w:val="auto"/>
                <w:sz w:val="20"/>
                <w:szCs w:val="20"/>
              </w:rPr>
            </w:pPr>
            <w:r>
              <w:rPr>
                <w:sz w:val="20"/>
                <w:szCs w:val="20"/>
              </w:rPr>
              <w:t>http://rdolcegroup.localhost</w:t>
            </w:r>
          </w:p>
        </w:tc>
        <w:tc>
          <w:tcPr>
            <w:tcW w:w="2413" w:type="pct"/>
            <w:tcBorders>
              <w:bottom w:val="single" w:sz="4" w:space="0" w:color="auto"/>
            </w:tcBorders>
            <w:vAlign w:val="center"/>
          </w:tcPr>
          <w:p w14:paraId="6DD27A97" w14:textId="4B8D7887" w:rsidR="00F56EE9" w:rsidRPr="00A270A1" w:rsidRDefault="00FA4A18" w:rsidP="00191FBB">
            <w:r>
              <w:t>\</w:t>
            </w:r>
            <w:r w:rsidRPr="00FA4A18">
              <w:t>Users</w:t>
            </w:r>
            <w:r>
              <w:t>\</w:t>
            </w:r>
            <w:r w:rsidRPr="00FA4A18">
              <w:t>mrsdo</w:t>
            </w:r>
            <w:r>
              <w:t>\</w:t>
            </w:r>
            <w:r w:rsidRPr="00FA4A18">
              <w:t>Sites</w:t>
            </w:r>
            <w:r>
              <w:t>\</w:t>
            </w:r>
            <w:r w:rsidRPr="00FA4A18">
              <w:t>dreamhost</w:t>
            </w:r>
            <w:r>
              <w:t>\</w:t>
            </w:r>
            <w:r w:rsidRPr="00FA4A18">
              <w:t>rdolcegroup</w:t>
            </w:r>
            <w:r>
              <w:t>\</w:t>
            </w:r>
            <w:r w:rsidRPr="00FA4A18">
              <w:t>apps.rdolcegroup.com</w:t>
            </w:r>
          </w:p>
        </w:tc>
      </w:tr>
      <w:tr w:rsidR="00F56EE9" w:rsidRPr="00A270A1" w14:paraId="7A57A3D9" w14:textId="77777777" w:rsidTr="009628CA">
        <w:trPr>
          <w:cantSplit/>
          <w:trHeight w:val="262"/>
        </w:trPr>
        <w:tc>
          <w:tcPr>
            <w:tcW w:w="173" w:type="pct"/>
            <w:vMerge/>
            <w:shd w:val="clear" w:color="auto" w:fill="F3F6F9"/>
            <w:textDirection w:val="btLr"/>
            <w:vAlign w:val="bottom"/>
          </w:tcPr>
          <w:p w14:paraId="6570F5D0" w14:textId="77777777" w:rsidR="00F56EE9" w:rsidRPr="0057108D" w:rsidRDefault="00F56EE9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</w:p>
        </w:tc>
        <w:tc>
          <w:tcPr>
            <w:tcW w:w="1232" w:type="pct"/>
            <w:gridSpan w:val="2"/>
            <w:vMerge/>
            <w:tcBorders>
              <w:bottom w:val="single" w:sz="4" w:space="0" w:color="auto"/>
            </w:tcBorders>
            <w:vAlign w:val="center"/>
          </w:tcPr>
          <w:p w14:paraId="39931251" w14:textId="77777777" w:rsidR="00F56EE9" w:rsidRPr="00A270A1" w:rsidRDefault="00F56EE9" w:rsidP="00191FBB"/>
        </w:tc>
        <w:tc>
          <w:tcPr>
            <w:tcW w:w="1181" w:type="pct"/>
            <w:gridSpan w:val="2"/>
            <w:tcBorders>
              <w:bottom w:val="single" w:sz="4" w:space="0" w:color="auto"/>
            </w:tcBorders>
            <w:vAlign w:val="center"/>
          </w:tcPr>
          <w:p w14:paraId="5A327A87" w14:textId="0E05A55A" w:rsidR="00F56EE9" w:rsidRPr="00312651" w:rsidRDefault="000F45F5" w:rsidP="00312651">
            <w:pPr>
              <w:pStyle w:val="Footer"/>
              <w:rPr>
                <w:rFonts w:cs="Times New Roman"/>
                <w:i w:val="0"/>
                <w:iCs w:val="0"/>
                <w:color w:val="auto"/>
                <w:sz w:val="20"/>
                <w:szCs w:val="20"/>
              </w:rPr>
            </w:pPr>
            <w:r>
              <w:rPr>
                <w:rFonts w:cs="Times New Roman"/>
                <w:i w:val="0"/>
                <w:iCs w:val="0"/>
                <w:color w:val="auto"/>
                <w:sz w:val="20"/>
                <w:szCs w:val="20"/>
              </w:rPr>
              <w:t>GitHub</w:t>
            </w:r>
          </w:p>
        </w:tc>
        <w:tc>
          <w:tcPr>
            <w:tcW w:w="2413" w:type="pct"/>
            <w:tcBorders>
              <w:bottom w:val="single" w:sz="4" w:space="0" w:color="auto"/>
            </w:tcBorders>
            <w:vAlign w:val="center"/>
          </w:tcPr>
          <w:p w14:paraId="5D93635C" w14:textId="105AA425" w:rsidR="00F56EE9" w:rsidRPr="00A270A1" w:rsidRDefault="009628CA" w:rsidP="00191FBB">
            <w:hyperlink r:id="rId9" w:history="1">
              <w:r w:rsidRPr="001E3D78">
                <w:rPr>
                  <w:rStyle w:val="Hyperlink"/>
                  <w:rFonts w:ascii="Century Gothic" w:hAnsi="Century Gothic"/>
                  <w:sz w:val="20"/>
                  <w:szCs w:val="20"/>
                </w:rPr>
                <w:t>https://github.com/mrsdo/apps.rdolcegroup.com</w:t>
              </w:r>
            </w:hyperlink>
            <w:r>
              <w:t xml:space="preserve"> </w:t>
            </w:r>
          </w:p>
        </w:tc>
      </w:tr>
      <w:tr w:rsidR="00312651" w:rsidRPr="00A270A1" w14:paraId="0C030D77" w14:textId="77777777" w:rsidTr="009628CA">
        <w:trPr>
          <w:cantSplit/>
          <w:trHeight w:val="360"/>
        </w:trPr>
        <w:tc>
          <w:tcPr>
            <w:tcW w:w="173" w:type="pct"/>
            <w:vMerge w:val="restart"/>
            <w:shd w:val="clear" w:color="auto" w:fill="F3F6F9"/>
            <w:textDirection w:val="btLr"/>
            <w:vAlign w:val="bottom"/>
          </w:tcPr>
          <w:p w14:paraId="0F35BD76" w14:textId="77777777" w:rsidR="00312651" w:rsidRPr="0057108D" w:rsidRDefault="00312651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CONTACTS</w:t>
            </w:r>
          </w:p>
        </w:tc>
        <w:tc>
          <w:tcPr>
            <w:tcW w:w="929" w:type="pct"/>
            <w:shd w:val="clear" w:color="auto" w:fill="F3F6F9"/>
            <w:vAlign w:val="center"/>
          </w:tcPr>
          <w:p w14:paraId="1BB214A3" w14:textId="77777777" w:rsidR="00312651" w:rsidRPr="0057108D" w:rsidRDefault="00312651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Client or Sponsor</w:t>
            </w:r>
          </w:p>
        </w:tc>
        <w:tc>
          <w:tcPr>
            <w:tcW w:w="1484" w:type="pct"/>
            <w:gridSpan w:val="3"/>
            <w:shd w:val="clear" w:color="auto" w:fill="F3F6F9"/>
            <w:vAlign w:val="center"/>
          </w:tcPr>
          <w:p w14:paraId="19CE709B" w14:textId="77777777" w:rsidR="00312651" w:rsidRPr="0057108D" w:rsidRDefault="00312651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Budget</w:t>
            </w:r>
          </w:p>
        </w:tc>
        <w:tc>
          <w:tcPr>
            <w:tcW w:w="2413" w:type="pct"/>
            <w:shd w:val="clear" w:color="auto" w:fill="F3F6F9"/>
            <w:vAlign w:val="center"/>
          </w:tcPr>
          <w:p w14:paraId="1FC2B769" w14:textId="77777777" w:rsidR="00312651" w:rsidRPr="0057108D" w:rsidRDefault="00CF2886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 xml:space="preserve">Team </w:t>
            </w:r>
            <w:r w:rsidR="00A31B97"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Communications Lead</w:t>
            </w:r>
          </w:p>
        </w:tc>
      </w:tr>
      <w:tr w:rsidR="00312651" w:rsidRPr="00A270A1" w14:paraId="66A1CA00" w14:textId="77777777" w:rsidTr="009628CA">
        <w:trPr>
          <w:cantSplit/>
          <w:trHeight w:val="820"/>
        </w:trPr>
        <w:tc>
          <w:tcPr>
            <w:tcW w:w="173" w:type="pct"/>
            <w:vMerge/>
            <w:shd w:val="clear" w:color="auto" w:fill="F3F6F9"/>
            <w:textDirection w:val="btLr"/>
            <w:vAlign w:val="bottom"/>
          </w:tcPr>
          <w:p w14:paraId="6C284B4B" w14:textId="77777777" w:rsidR="00312651" w:rsidRPr="0057108D" w:rsidRDefault="00312651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</w:p>
        </w:tc>
        <w:tc>
          <w:tcPr>
            <w:tcW w:w="929" w:type="pct"/>
            <w:tcBorders>
              <w:bottom w:val="single" w:sz="4" w:space="0" w:color="auto"/>
            </w:tcBorders>
          </w:tcPr>
          <w:p w14:paraId="60DD7DDF" w14:textId="1CAAB1C9" w:rsidR="00312651" w:rsidRDefault="00E509CD" w:rsidP="00191FBB">
            <w:r>
              <w:t>R. Dolce Group</w:t>
            </w:r>
            <w:r w:rsidR="00312651" w:rsidRPr="00A270A1">
              <w:br/>
            </w:r>
            <w:r w:rsidR="00312651">
              <w:t xml:space="preserve">Pine Timber </w:t>
            </w:r>
            <w:r w:rsidR="00A31B97">
              <w:t>Ridge Office</w:t>
            </w:r>
          </w:p>
          <w:p w14:paraId="2C32B725" w14:textId="77777777" w:rsidR="00312651" w:rsidRPr="00A270A1" w:rsidRDefault="00312651" w:rsidP="00191FBB">
            <w:r>
              <w:t>Fort Myers, FL, 33913</w:t>
            </w:r>
          </w:p>
        </w:tc>
        <w:tc>
          <w:tcPr>
            <w:tcW w:w="1484" w:type="pct"/>
            <w:gridSpan w:val="3"/>
            <w:tcBorders>
              <w:bottom w:val="single" w:sz="4" w:space="0" w:color="auto"/>
            </w:tcBorders>
          </w:tcPr>
          <w:p w14:paraId="30A8C5D5" w14:textId="5350414D" w:rsidR="00312651" w:rsidRPr="00A270A1" w:rsidRDefault="00312651" w:rsidP="00191FBB">
            <w:r>
              <w:t>$</w:t>
            </w:r>
            <w:proofErr w:type="spellStart"/>
            <w:r w:rsidR="009628CA">
              <w:t>xxxx</w:t>
            </w:r>
            <w:r w:rsidR="00DA6236">
              <w:t>.</w:t>
            </w:r>
            <w:r w:rsidR="009628CA">
              <w:t>xxx</w:t>
            </w:r>
            <w:proofErr w:type="spellEnd"/>
          </w:p>
        </w:tc>
        <w:tc>
          <w:tcPr>
            <w:tcW w:w="2413" w:type="pct"/>
            <w:tcBorders>
              <w:bottom w:val="single" w:sz="4" w:space="0" w:color="auto"/>
            </w:tcBorders>
          </w:tcPr>
          <w:p w14:paraId="55BA497B" w14:textId="0ED5BCA6" w:rsidR="00312651" w:rsidRPr="00A31B97" w:rsidRDefault="00DA6236" w:rsidP="00191FBB">
            <w:r>
              <w:t xml:space="preserve"> </w:t>
            </w:r>
          </w:p>
        </w:tc>
      </w:tr>
      <w:tr w:rsidR="00DA6236" w:rsidRPr="00A270A1" w14:paraId="525635B0" w14:textId="77777777" w:rsidTr="009628CA">
        <w:trPr>
          <w:cantSplit/>
          <w:trHeight w:val="345"/>
        </w:trPr>
        <w:tc>
          <w:tcPr>
            <w:tcW w:w="173" w:type="pct"/>
            <w:vMerge w:val="restart"/>
            <w:shd w:val="clear" w:color="auto" w:fill="F3F6F9"/>
            <w:textDirection w:val="btLr"/>
            <w:vAlign w:val="bottom"/>
          </w:tcPr>
          <w:p w14:paraId="67CF456E" w14:textId="7AD68FAE" w:rsidR="00DA6236" w:rsidRPr="0057108D" w:rsidRDefault="00186410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REQUIREMENTS</w:t>
            </w:r>
          </w:p>
        </w:tc>
        <w:tc>
          <w:tcPr>
            <w:tcW w:w="4827" w:type="pct"/>
            <w:gridSpan w:val="5"/>
            <w:shd w:val="clear" w:color="auto" w:fill="F3F6F9"/>
            <w:vAlign w:val="bottom"/>
          </w:tcPr>
          <w:p w14:paraId="15A7683A" w14:textId="77777777" w:rsidR="00DA6236" w:rsidRPr="00A270A1" w:rsidRDefault="00A31B97" w:rsidP="0057108D">
            <w:pPr>
              <w:pStyle w:val="Body"/>
              <w:spacing w:after="0" w:line="240" w:lineRule="auto"/>
              <w:rPr>
                <w:b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 xml:space="preserve">Milestones </w:t>
            </w:r>
          </w:p>
        </w:tc>
      </w:tr>
      <w:tr w:rsidR="00B82043" w:rsidRPr="00A270A1" w14:paraId="1FAB34A8" w14:textId="77777777" w:rsidTr="00155D3A">
        <w:trPr>
          <w:cantSplit/>
          <w:trHeight w:val="2809"/>
        </w:trPr>
        <w:tc>
          <w:tcPr>
            <w:tcW w:w="173" w:type="pct"/>
            <w:vMerge/>
            <w:shd w:val="clear" w:color="auto" w:fill="F3F6F9"/>
            <w:textDirection w:val="btLr"/>
            <w:vAlign w:val="bottom"/>
          </w:tcPr>
          <w:p w14:paraId="505678C1" w14:textId="77777777" w:rsidR="00B82043" w:rsidRPr="0057108D" w:rsidRDefault="00B82043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</w:p>
        </w:tc>
        <w:tc>
          <w:tcPr>
            <w:tcW w:w="4827" w:type="pct"/>
            <w:gridSpan w:val="5"/>
            <w:tcBorders>
              <w:bottom w:val="single" w:sz="4" w:space="0" w:color="auto"/>
            </w:tcBorders>
          </w:tcPr>
          <w:p w14:paraId="20635975" w14:textId="09A5309C" w:rsidR="00B82043" w:rsidRPr="00155D3A" w:rsidRDefault="00A31B97" w:rsidP="00155D3A">
            <w:pPr>
              <w:pStyle w:val="List"/>
            </w:pPr>
            <w:r w:rsidRPr="00155D3A">
              <w:t>Setup Local</w:t>
            </w:r>
            <w:r w:rsidR="00E509CD" w:rsidRPr="00155D3A">
              <w:t>/Remote</w:t>
            </w:r>
            <w:r w:rsidRPr="00155D3A">
              <w:t xml:space="preserve"> </w:t>
            </w:r>
            <w:r w:rsidR="00FA2437" w:rsidRPr="00155D3A">
              <w:t>application</w:t>
            </w:r>
            <w:r w:rsidRPr="00155D3A">
              <w:t xml:space="preserve"> structure, </w:t>
            </w:r>
            <w:r w:rsidR="00045A08" w:rsidRPr="00155D3A">
              <w:t xml:space="preserve">documentation, </w:t>
            </w:r>
            <w:r w:rsidRPr="00155D3A">
              <w:t>workflows</w:t>
            </w:r>
            <w:r w:rsidR="000F45F5" w:rsidRPr="00155D3A">
              <w:t>,</w:t>
            </w:r>
            <w:r w:rsidRPr="00155D3A">
              <w:t xml:space="preserve"> and processes</w:t>
            </w:r>
            <w:r w:rsidR="00E509CD" w:rsidRPr="00155D3A">
              <w:t xml:space="preserve"> </w:t>
            </w:r>
            <w:r w:rsidR="00163A24" w:rsidRPr="00155D3A">
              <w:t>(GIT/DEV)</w:t>
            </w:r>
          </w:p>
          <w:p w14:paraId="250FD286" w14:textId="21468C04" w:rsidR="00214D3B" w:rsidRPr="00155D3A" w:rsidRDefault="00FA2437" w:rsidP="00155D3A">
            <w:pPr>
              <w:pStyle w:val="List"/>
            </w:pPr>
            <w:r w:rsidRPr="00155D3A">
              <w:t xml:space="preserve">Create </w:t>
            </w:r>
            <w:r w:rsidR="000F45F5" w:rsidRPr="00155D3A">
              <w:t xml:space="preserve">an </w:t>
            </w:r>
            <w:r w:rsidRPr="00155D3A">
              <w:t>express-server environment with globals to manage imported packages</w:t>
            </w:r>
            <w:r w:rsidR="00045A08" w:rsidRPr="00155D3A">
              <w:t xml:space="preserve"> </w:t>
            </w:r>
          </w:p>
          <w:p w14:paraId="7C6A938B" w14:textId="748CFD97" w:rsidR="00FA2437" w:rsidRPr="00191FBB" w:rsidRDefault="00FA2437" w:rsidP="00155D3A">
            <w:pPr>
              <w:pStyle w:val="List"/>
            </w:pPr>
            <w:r w:rsidRPr="00155D3A">
              <w:t>Research potential production environments [</w:t>
            </w:r>
            <w:proofErr w:type="spellStart"/>
            <w:r w:rsidR="00271441" w:rsidRPr="00155D3A">
              <w:t>V</w:t>
            </w:r>
            <w:r w:rsidRPr="00155D3A">
              <w:t>ercel</w:t>
            </w:r>
            <w:proofErr w:type="spellEnd"/>
            <w:r w:rsidR="00271441" w:rsidRPr="00155D3A">
              <w:t>, Netlify, Gatsby Cloud</w:t>
            </w:r>
            <w:r w:rsidRPr="00155D3A">
              <w:t>] - Ongoing</w:t>
            </w:r>
          </w:p>
        </w:tc>
      </w:tr>
      <w:tr w:rsidR="0017279B" w:rsidRPr="00A270A1" w14:paraId="0C424C5B" w14:textId="77777777" w:rsidTr="009628CA">
        <w:trPr>
          <w:cantSplit/>
          <w:trHeight w:val="375"/>
        </w:trPr>
        <w:tc>
          <w:tcPr>
            <w:tcW w:w="173" w:type="pct"/>
            <w:vMerge w:val="restart"/>
            <w:shd w:val="clear" w:color="auto" w:fill="F3F6F9"/>
            <w:textDirection w:val="btLr"/>
            <w:vAlign w:val="bottom"/>
          </w:tcPr>
          <w:p w14:paraId="060FDFEF" w14:textId="77777777" w:rsidR="0017279B" w:rsidRPr="0057108D" w:rsidRDefault="0017279B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TEAM</w:t>
            </w:r>
          </w:p>
        </w:tc>
        <w:tc>
          <w:tcPr>
            <w:tcW w:w="1408" w:type="pct"/>
            <w:gridSpan w:val="3"/>
            <w:shd w:val="clear" w:color="auto" w:fill="F3F6F9"/>
            <w:vAlign w:val="bottom"/>
          </w:tcPr>
          <w:p w14:paraId="2A0E9191" w14:textId="77777777" w:rsidR="0017279B" w:rsidRPr="0057108D" w:rsidRDefault="0017279B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Lead Programmer/Developer</w:t>
            </w:r>
          </w:p>
        </w:tc>
        <w:tc>
          <w:tcPr>
            <w:tcW w:w="3419" w:type="pct"/>
            <w:gridSpan w:val="2"/>
            <w:shd w:val="clear" w:color="auto" w:fill="F3F6F9"/>
            <w:vAlign w:val="bottom"/>
          </w:tcPr>
          <w:p w14:paraId="0BF334EE" w14:textId="5FC3C49D" w:rsidR="0017279B" w:rsidRPr="0057108D" w:rsidRDefault="0017279B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Team Members</w:t>
            </w:r>
            <w:r w:rsidR="0034501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 xml:space="preserve"> &amp; Stakeholders</w:t>
            </w:r>
          </w:p>
        </w:tc>
      </w:tr>
      <w:tr w:rsidR="0017279B" w:rsidRPr="00A270A1" w14:paraId="6FC5942F" w14:textId="77777777" w:rsidTr="009628CA">
        <w:trPr>
          <w:cantSplit/>
          <w:trHeight w:val="315"/>
        </w:trPr>
        <w:tc>
          <w:tcPr>
            <w:tcW w:w="173" w:type="pct"/>
            <w:vMerge/>
            <w:shd w:val="clear" w:color="auto" w:fill="F3F6F9"/>
            <w:textDirection w:val="btLr"/>
            <w:vAlign w:val="bottom"/>
          </w:tcPr>
          <w:p w14:paraId="6677F3E2" w14:textId="77777777" w:rsidR="0017279B" w:rsidRPr="00A270A1" w:rsidRDefault="0017279B" w:rsidP="00191FBB"/>
        </w:tc>
        <w:tc>
          <w:tcPr>
            <w:tcW w:w="1408" w:type="pct"/>
            <w:gridSpan w:val="3"/>
            <w:vMerge w:val="restart"/>
          </w:tcPr>
          <w:p w14:paraId="22D4011E" w14:textId="4EBAE508" w:rsidR="0017279B" w:rsidRDefault="0017279B" w:rsidP="00191FBB">
            <w:r>
              <w:t>Martinique Dolce</w:t>
            </w:r>
            <w:r w:rsidR="005341AE">
              <w:br/>
            </w:r>
            <w:r w:rsidR="009628CA">
              <w:t>xxx</w:t>
            </w:r>
            <w:r w:rsidR="005341AE">
              <w:t>-</w:t>
            </w:r>
            <w:r w:rsidR="009628CA">
              <w:t>xxx</w:t>
            </w:r>
            <w:r w:rsidR="005341AE">
              <w:t>-9482</w:t>
            </w:r>
          </w:p>
          <w:p w14:paraId="3A3B9179" w14:textId="77777777" w:rsidR="0017279B" w:rsidRPr="00A270A1" w:rsidRDefault="00000000" w:rsidP="00191FBB">
            <w:pPr>
              <w:rPr>
                <w:rFonts w:ascii="Century Gothic" w:hAnsi="Century Gothic"/>
                <w:sz w:val="20"/>
                <w:szCs w:val="20"/>
              </w:rPr>
            </w:pPr>
            <w:hyperlink r:id="rId10" w:history="1">
              <w:r w:rsidR="007F57E0" w:rsidRPr="000D1F80">
                <w:rPr>
                  <w:rStyle w:val="Hyperlink"/>
                  <w:rFonts w:ascii="Century Gothic" w:hAnsi="Century Gothic"/>
                  <w:sz w:val="20"/>
                  <w:szCs w:val="20"/>
                </w:rPr>
                <w:t>marti.dolce@29signals.org</w:t>
              </w:r>
            </w:hyperlink>
          </w:p>
        </w:tc>
        <w:tc>
          <w:tcPr>
            <w:tcW w:w="3419" w:type="pct"/>
            <w:gridSpan w:val="2"/>
          </w:tcPr>
          <w:p w14:paraId="1A48A3EE" w14:textId="1E466D24" w:rsidR="0017279B" w:rsidRPr="00A270A1" w:rsidRDefault="0017279B" w:rsidP="00191FBB"/>
        </w:tc>
      </w:tr>
      <w:tr w:rsidR="0017279B" w:rsidRPr="00A270A1" w14:paraId="33470D19" w14:textId="77777777" w:rsidTr="009628CA">
        <w:trPr>
          <w:cantSplit/>
          <w:trHeight w:val="345"/>
        </w:trPr>
        <w:tc>
          <w:tcPr>
            <w:tcW w:w="173" w:type="pct"/>
            <w:vMerge/>
            <w:shd w:val="clear" w:color="auto" w:fill="F3F6F9"/>
            <w:textDirection w:val="btLr"/>
            <w:vAlign w:val="bottom"/>
          </w:tcPr>
          <w:p w14:paraId="09D2CE28" w14:textId="77777777" w:rsidR="0017279B" w:rsidRPr="00A270A1" w:rsidRDefault="0017279B" w:rsidP="00191FBB"/>
        </w:tc>
        <w:tc>
          <w:tcPr>
            <w:tcW w:w="1408" w:type="pct"/>
            <w:gridSpan w:val="3"/>
            <w:vMerge/>
          </w:tcPr>
          <w:p w14:paraId="773B8A67" w14:textId="77777777" w:rsidR="0017279B" w:rsidRPr="00A270A1" w:rsidRDefault="0017279B" w:rsidP="00191FBB"/>
        </w:tc>
        <w:tc>
          <w:tcPr>
            <w:tcW w:w="3419" w:type="pct"/>
            <w:gridSpan w:val="2"/>
          </w:tcPr>
          <w:p w14:paraId="42398243" w14:textId="6AD591C7" w:rsidR="0017279B" w:rsidRPr="00A270A1" w:rsidRDefault="0017279B" w:rsidP="00191FBB"/>
        </w:tc>
      </w:tr>
    </w:tbl>
    <w:p w14:paraId="47CE39DE" w14:textId="12C13BE2" w:rsidR="002C6A19" w:rsidRDefault="002C6A19" w:rsidP="00191FBB"/>
    <w:p w14:paraId="62285185" w14:textId="65FF70FF" w:rsidR="002C6A19" w:rsidRDefault="002C6A19" w:rsidP="00191FBB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2C6A19" w:rsidRPr="00A270A1" w14:paraId="1A5097FD" w14:textId="77777777" w:rsidTr="00FC751A">
        <w:trPr>
          <w:trHeight w:val="550"/>
          <w:tblHeader/>
        </w:trPr>
        <w:tc>
          <w:tcPr>
            <w:tcW w:w="5000" w:type="pct"/>
            <w:shd w:val="clear" w:color="auto" w:fill="F24F4F"/>
            <w:vAlign w:val="center"/>
          </w:tcPr>
          <w:p w14:paraId="3FCC43C4" w14:textId="433CD77E" w:rsidR="002C6A19" w:rsidRPr="002C6A19" w:rsidRDefault="002C6A19" w:rsidP="00191FBB">
            <w:r w:rsidRPr="00155D3A">
              <w:rPr>
                <w:color w:val="FFFFFF" w:themeColor="background1"/>
              </w:rPr>
              <w:t>RESEARCH</w:t>
            </w:r>
            <w:r w:rsidRPr="00155D3A">
              <w:rPr>
                <w:color w:val="FFFFFF" w:themeColor="background1"/>
                <w:spacing w:val="-5"/>
              </w:rPr>
              <w:t xml:space="preserve"> </w:t>
            </w:r>
            <w:r w:rsidRPr="00155D3A">
              <w:rPr>
                <w:color w:val="FFFFFF" w:themeColor="background1"/>
              </w:rPr>
              <w:t>&amp;</w:t>
            </w:r>
            <w:r w:rsidRPr="00155D3A">
              <w:rPr>
                <w:color w:val="FFFFFF" w:themeColor="background1"/>
                <w:spacing w:val="-4"/>
              </w:rPr>
              <w:t xml:space="preserve"> </w:t>
            </w:r>
            <w:r w:rsidRPr="00155D3A">
              <w:rPr>
                <w:color w:val="FFFFFF" w:themeColor="background1"/>
                <w:spacing w:val="-2"/>
              </w:rPr>
              <w:t>PLANNING</w:t>
            </w:r>
          </w:p>
        </w:tc>
      </w:tr>
    </w:tbl>
    <w:tbl>
      <w:tblPr>
        <w:tblStyle w:val="TableGrid"/>
        <w:tblW w:w="1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3775"/>
        <w:gridCol w:w="10620"/>
      </w:tblGrid>
      <w:tr w:rsidR="002C6A19" w:rsidRPr="0057108D" w14:paraId="538781CA" w14:textId="77777777" w:rsidTr="00CB7AF7">
        <w:trPr>
          <w:trHeight w:val="26"/>
          <w:tblHeader/>
        </w:trPr>
        <w:tc>
          <w:tcPr>
            <w:tcW w:w="14395" w:type="dxa"/>
            <w:gridSpan w:val="2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64F2D94E" w14:textId="42FC04F6" w:rsidR="002C6A19" w:rsidRPr="0057108D" w:rsidRDefault="002C6A19" w:rsidP="00FC751A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WORKFLOWS</w:t>
            </w:r>
          </w:p>
        </w:tc>
      </w:tr>
      <w:tr w:rsidR="002C6A19" w:rsidRPr="00BA515F" w14:paraId="7388C9E9" w14:textId="77777777" w:rsidTr="002C6A19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186"/>
        </w:trPr>
        <w:tc>
          <w:tcPr>
            <w:tcW w:w="3775" w:type="dxa"/>
            <w:shd w:val="clear" w:color="auto" w:fill="auto"/>
            <w:tcMar>
              <w:top w:w="115" w:type="dxa"/>
              <w:bottom w:w="115" w:type="dxa"/>
            </w:tcMar>
          </w:tcPr>
          <w:p w14:paraId="0D5087D3" w14:textId="2612D432" w:rsidR="002C6A19" w:rsidRPr="002C6A19" w:rsidRDefault="002C6A19" w:rsidP="002C6A19">
            <w:pPr>
              <w:pStyle w:val="TableBodyText"/>
              <w:rPr>
                <w:sz w:val="20"/>
                <w:szCs w:val="20"/>
              </w:rPr>
            </w:pPr>
            <w:r w:rsidRPr="002C6A19">
              <w:rPr>
                <w:sz w:val="20"/>
                <w:szCs w:val="20"/>
              </w:rPr>
              <w:t>This section explores a bottom-up approach to the development of this application.</w:t>
            </w:r>
            <w:r w:rsidR="00595624">
              <w:rPr>
                <w:sz w:val="20"/>
                <w:szCs w:val="20"/>
              </w:rPr>
              <w:t xml:space="preserve"> </w:t>
            </w:r>
            <w:r w:rsidRPr="002C6A19">
              <w:rPr>
                <w:sz w:val="20"/>
                <w:szCs w:val="20"/>
              </w:rPr>
              <w:t xml:space="preserve">Starting with the environment or production platform, </w:t>
            </w:r>
            <w:r w:rsidR="000F45F5">
              <w:rPr>
                <w:sz w:val="20"/>
                <w:szCs w:val="20"/>
              </w:rPr>
              <w:t>its</w:t>
            </w:r>
            <w:r w:rsidRPr="002C6A19">
              <w:rPr>
                <w:sz w:val="20"/>
                <w:szCs w:val="20"/>
              </w:rPr>
              <w:t xml:space="preserve"> limitations</w:t>
            </w:r>
            <w:r w:rsidR="000F45F5">
              <w:rPr>
                <w:sz w:val="20"/>
                <w:szCs w:val="20"/>
              </w:rPr>
              <w:t>,</w:t>
            </w:r>
            <w:r w:rsidRPr="002C6A19">
              <w:rPr>
                <w:sz w:val="20"/>
                <w:szCs w:val="20"/>
              </w:rPr>
              <w:t xml:space="preserve"> and how those limitations may impact the </w:t>
            </w:r>
            <w:r w:rsidR="00595624">
              <w:rPr>
                <w:sz w:val="20"/>
                <w:szCs w:val="20"/>
              </w:rPr>
              <w:t>site's</w:t>
            </w:r>
            <w:r w:rsidR="000F45F5">
              <w:rPr>
                <w:sz w:val="20"/>
                <w:szCs w:val="20"/>
              </w:rPr>
              <w:t xml:space="preserve"> overall functionality</w:t>
            </w:r>
            <w:r w:rsidRPr="002C6A19">
              <w:rPr>
                <w:sz w:val="20"/>
                <w:szCs w:val="20"/>
              </w:rPr>
              <w:t xml:space="preserve"> and outcomes.</w:t>
            </w:r>
          </w:p>
          <w:p w14:paraId="65776285" w14:textId="77777777" w:rsidR="002C6A19" w:rsidRPr="002C6A19" w:rsidRDefault="002C6A19" w:rsidP="002C6A19">
            <w:pPr>
              <w:pStyle w:val="TableBodyText"/>
              <w:rPr>
                <w:sz w:val="20"/>
                <w:szCs w:val="20"/>
              </w:rPr>
            </w:pPr>
          </w:p>
          <w:p w14:paraId="300B835A" w14:textId="77777777" w:rsidR="002C6A19" w:rsidRPr="002C6A19" w:rsidRDefault="002C6A19" w:rsidP="002C6A19">
            <w:pPr>
              <w:pStyle w:val="TableBodyText"/>
              <w:rPr>
                <w:b/>
                <w:sz w:val="20"/>
                <w:szCs w:val="20"/>
              </w:rPr>
            </w:pPr>
            <w:r w:rsidRPr="002C6A19">
              <w:rPr>
                <w:b/>
                <w:sz w:val="20"/>
                <w:szCs w:val="20"/>
              </w:rPr>
              <w:t>Core specifications require:</w:t>
            </w:r>
          </w:p>
          <w:p w14:paraId="44BAD0E9" w14:textId="77777777" w:rsidR="002C6A19" w:rsidRPr="002C6A19" w:rsidRDefault="002C6A19" w:rsidP="002C6A19">
            <w:pPr>
              <w:pStyle w:val="TableBodyText"/>
              <w:rPr>
                <w:b/>
                <w:sz w:val="20"/>
                <w:szCs w:val="20"/>
              </w:rPr>
            </w:pPr>
          </w:p>
          <w:p w14:paraId="4DED63D8" w14:textId="194A67EC" w:rsidR="002C6A19" w:rsidRDefault="002C6A19" w:rsidP="002C6A19">
            <w:pPr>
              <w:pStyle w:val="TableBodyText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2C6A19">
              <w:rPr>
                <w:sz w:val="20"/>
                <w:szCs w:val="20"/>
              </w:rPr>
              <w:t>Property Listings</w:t>
            </w:r>
          </w:p>
          <w:p w14:paraId="56818F77" w14:textId="7346F136" w:rsidR="002C6A19" w:rsidRDefault="002C6A19" w:rsidP="002C6A19">
            <w:pPr>
              <w:pStyle w:val="TableBodyText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</w:t>
            </w:r>
          </w:p>
          <w:p w14:paraId="03A0A114" w14:textId="6D828977" w:rsidR="002C6A19" w:rsidRPr="002C6A19" w:rsidRDefault="002C6A19" w:rsidP="002C6A19">
            <w:pPr>
              <w:pStyle w:val="TableBodyText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Roles</w:t>
            </w:r>
          </w:p>
          <w:p w14:paraId="271C3035" w14:textId="14C497A5" w:rsidR="002C6A19" w:rsidRDefault="002C6A19" w:rsidP="002C6A19">
            <w:pPr>
              <w:pStyle w:val="TableBodyText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2C6A19">
              <w:rPr>
                <w:sz w:val="20"/>
                <w:szCs w:val="20"/>
              </w:rPr>
              <w:t>MongoDB Atlas with Express, React and Node.js</w:t>
            </w:r>
          </w:p>
          <w:p w14:paraId="54FA5E4C" w14:textId="083E2F75" w:rsidR="001D7891" w:rsidRPr="002C6A19" w:rsidRDefault="001D7891" w:rsidP="002C6A19">
            <w:pPr>
              <w:pStyle w:val="TableBodyText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Private Routing </w:t>
            </w:r>
            <w:r w:rsidR="00595624">
              <w:rPr>
                <w:sz w:val="20"/>
                <w:szCs w:val="20"/>
              </w:rPr>
              <w:t>requires</w:t>
            </w:r>
            <w:r>
              <w:rPr>
                <w:sz w:val="20"/>
                <w:szCs w:val="20"/>
              </w:rPr>
              <w:t xml:space="preserve"> </w:t>
            </w:r>
            <w:r w:rsidR="00595624">
              <w:rPr>
                <w:sz w:val="20"/>
                <w:szCs w:val="20"/>
              </w:rPr>
              <w:t xml:space="preserve">an </w:t>
            </w:r>
            <w:r>
              <w:rPr>
                <w:sz w:val="20"/>
                <w:szCs w:val="20"/>
              </w:rPr>
              <w:t>administrative role with authentication</w:t>
            </w:r>
          </w:p>
          <w:p w14:paraId="60A04F20" w14:textId="77777777" w:rsidR="002C6A19" w:rsidRPr="00BA515F" w:rsidRDefault="002C6A19" w:rsidP="00FC751A">
            <w:pPr>
              <w:pStyle w:val="TableBodyText"/>
              <w:rPr>
                <w:sz w:val="20"/>
                <w:szCs w:val="20"/>
              </w:rPr>
            </w:pPr>
          </w:p>
        </w:tc>
        <w:tc>
          <w:tcPr>
            <w:tcW w:w="10620" w:type="dxa"/>
            <w:shd w:val="clear" w:color="auto" w:fill="auto"/>
          </w:tcPr>
          <w:p w14:paraId="3BFCFD28" w14:textId="1DF5C2F0" w:rsidR="002C6A19" w:rsidRPr="00BA515F" w:rsidRDefault="002C6A19" w:rsidP="00FC751A">
            <w:pPr>
              <w:pStyle w:val="TableBodyText"/>
              <w:rPr>
                <w:sz w:val="20"/>
                <w:szCs w:val="20"/>
              </w:rPr>
            </w:pPr>
            <w:r w:rsidRPr="002C6A19">
              <w:rPr>
                <w:noProof/>
                <w:sz w:val="20"/>
                <w:szCs w:val="20"/>
              </w:rPr>
              <w:drawing>
                <wp:inline distT="0" distB="0" distL="0" distR="0" wp14:anchorId="78442808" wp14:editId="161AB2CF">
                  <wp:extent cx="6583680" cy="4123034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3680" cy="412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22F5A4" w14:textId="09D5C918" w:rsidR="002C6A19" w:rsidRDefault="002C6A19" w:rsidP="00191FBB"/>
    <w:p w14:paraId="3FB9C258" w14:textId="42ABD239" w:rsidR="00F825E1" w:rsidRDefault="002C6A19">
      <w:r>
        <w:br w:type="page"/>
      </w:r>
    </w:p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F825E1" w:rsidRPr="00A270A1" w14:paraId="3B3E570E" w14:textId="77777777" w:rsidTr="00FC751A">
        <w:trPr>
          <w:trHeight w:val="550"/>
          <w:tblHeader/>
        </w:trPr>
        <w:tc>
          <w:tcPr>
            <w:tcW w:w="5000" w:type="pct"/>
            <w:shd w:val="clear" w:color="auto" w:fill="F24F4F"/>
            <w:vAlign w:val="center"/>
          </w:tcPr>
          <w:p w14:paraId="54617E7D" w14:textId="35FEC624" w:rsidR="00F825E1" w:rsidRPr="002C6A19" w:rsidRDefault="000B28E0" w:rsidP="00FC751A">
            <w:r>
              <w:rPr>
                <w:color w:val="FFFFFF" w:themeColor="background1"/>
              </w:rPr>
              <w:lastRenderedPageBreak/>
              <w:t>SITE ARCHITECTURE</w:t>
            </w:r>
          </w:p>
        </w:tc>
      </w:tr>
    </w:tbl>
    <w:tbl>
      <w:tblPr>
        <w:tblStyle w:val="TableGrid"/>
        <w:tblW w:w="1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835"/>
        <w:gridCol w:w="7560"/>
      </w:tblGrid>
      <w:tr w:rsidR="00F825E1" w:rsidRPr="0057108D" w14:paraId="18814840" w14:textId="77777777" w:rsidTr="00FC751A">
        <w:trPr>
          <w:trHeight w:val="26"/>
          <w:tblHeader/>
        </w:trPr>
        <w:tc>
          <w:tcPr>
            <w:tcW w:w="14395" w:type="dxa"/>
            <w:gridSpan w:val="2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619E7F2A" w14:textId="4073DB58" w:rsidR="00F825E1" w:rsidRPr="0057108D" w:rsidRDefault="000B28E0" w:rsidP="00FC751A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Directories</w:t>
            </w:r>
          </w:p>
        </w:tc>
      </w:tr>
      <w:tr w:rsidR="00F825E1" w:rsidRPr="00BA515F" w14:paraId="2EE0AFD4" w14:textId="77777777" w:rsidTr="00213E5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186"/>
        </w:trPr>
        <w:tc>
          <w:tcPr>
            <w:tcW w:w="6835" w:type="dxa"/>
            <w:shd w:val="clear" w:color="auto" w:fill="auto"/>
            <w:tcMar>
              <w:top w:w="115" w:type="dxa"/>
              <w:bottom w:w="115" w:type="dxa"/>
            </w:tcMar>
          </w:tcPr>
          <w:p w14:paraId="5404F6E6" w14:textId="39C2EEE1" w:rsidR="00F825E1" w:rsidRPr="00BA515F" w:rsidRDefault="00213E58" w:rsidP="00841A91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</w:t>
            </w:r>
            <w:r w:rsidR="00196E1E">
              <w:rPr>
                <w:sz w:val="20"/>
                <w:szCs w:val="20"/>
              </w:rPr>
              <w:t>(Front-end)/</w:t>
            </w:r>
          </w:p>
        </w:tc>
        <w:tc>
          <w:tcPr>
            <w:tcW w:w="7560" w:type="dxa"/>
            <w:shd w:val="clear" w:color="auto" w:fill="auto"/>
          </w:tcPr>
          <w:p w14:paraId="5D80BD07" w14:textId="46F007A9" w:rsidR="00F825E1" w:rsidRPr="00BA515F" w:rsidRDefault="00213E58" w:rsidP="00FC751A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SERVER</w:t>
            </w:r>
            <w:r w:rsidR="00196E1E">
              <w:rPr>
                <w:sz w:val="20"/>
                <w:szCs w:val="20"/>
              </w:rPr>
              <w:t>(</w:t>
            </w:r>
            <w:r w:rsidR="00076638">
              <w:rPr>
                <w:sz w:val="20"/>
                <w:szCs w:val="20"/>
              </w:rPr>
              <w:t xml:space="preserve">Express Server Generated </w:t>
            </w:r>
            <w:r w:rsidR="00196E1E">
              <w:rPr>
                <w:sz w:val="20"/>
                <w:szCs w:val="20"/>
              </w:rPr>
              <w:t>Backend)</w:t>
            </w:r>
            <w:r>
              <w:rPr>
                <w:sz w:val="20"/>
                <w:szCs w:val="20"/>
              </w:rPr>
              <w:t>/</w:t>
            </w:r>
          </w:p>
        </w:tc>
      </w:tr>
    </w:tbl>
    <w:p w14:paraId="7CC61C46" w14:textId="77777777" w:rsidR="00F825E1" w:rsidRDefault="00F825E1" w:rsidP="00F825E1"/>
    <w:p w14:paraId="69906247" w14:textId="42CCA3EE" w:rsidR="00155D3A" w:rsidRDefault="00155D3A"/>
    <w:p w14:paraId="660E7179" w14:textId="4700684C" w:rsidR="000B28E0" w:rsidRDefault="000B28E0">
      <w:r>
        <w:br w:type="page"/>
      </w:r>
    </w:p>
    <w:p w14:paraId="31BEAB27" w14:textId="54C74101" w:rsidR="004F4E84" w:rsidRPr="00675F7D" w:rsidRDefault="004F4E84" w:rsidP="00191FBB">
      <w:pPr>
        <w:pStyle w:val="Heading2"/>
      </w:pPr>
      <w:r w:rsidRPr="00675F7D">
        <w:lastRenderedPageBreak/>
        <w:t>Managing Permissions &amp; Access Via Roles</w:t>
      </w:r>
    </w:p>
    <w:p w14:paraId="7AB8B4E8" w14:textId="7F8B66D2" w:rsidR="004F4E84" w:rsidRDefault="004F4E84" w:rsidP="00191FBB"/>
    <w:p w14:paraId="1B011BE6" w14:textId="12AB0B2E" w:rsidR="004F4E84" w:rsidRDefault="000F45F5" w:rsidP="00191FBB">
      <w:r w:rsidRPr="000F45F5">
        <w:rPr>
          <w:noProof/>
        </w:rPr>
        <w:drawing>
          <wp:anchor distT="0" distB="0" distL="114300" distR="114300" simplePos="0" relativeHeight="251658240" behindDoc="0" locked="0" layoutInCell="1" allowOverlap="1" wp14:anchorId="0BC7C8F9" wp14:editId="70ECA48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994879" cy="4276725"/>
            <wp:effectExtent l="0" t="0" r="5715" b="3175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42"/>
                    <a:stretch/>
                  </pic:blipFill>
                  <pic:spPr bwMode="auto">
                    <a:xfrm>
                      <a:off x="0" y="0"/>
                      <a:ext cx="3994879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5624">
        <w:t xml:space="preserve">The question of how to add required data on server launch may require the concept of seeding, similar to ruby. I'll need to do more research on </w:t>
      </w:r>
      <w:r w:rsidR="004F4E84" w:rsidRPr="008F70DA">
        <w:t>seed</w:t>
      </w:r>
      <w:r w:rsidR="00595624">
        <w:t>ing data</w:t>
      </w:r>
      <w:r w:rsidR="004F4E84" w:rsidRPr="008F70DA">
        <w:t xml:space="preserve"> </w:t>
      </w:r>
      <w:r w:rsidR="00595624">
        <w:t>using</w:t>
      </w:r>
      <w:r w:rsidR="004F4E84" w:rsidRPr="008F70DA">
        <w:t xml:space="preserve"> </w:t>
      </w:r>
      <w:r w:rsidR="00595624">
        <w:t>Mongoose and possibly JSON</w:t>
      </w:r>
      <w:r w:rsidR="004F4E84" w:rsidRPr="008F70DA">
        <w:t xml:space="preserve">.  </w:t>
      </w:r>
    </w:p>
    <w:p w14:paraId="40BF4ECF" w14:textId="77777777" w:rsidR="000F45F5" w:rsidRDefault="000F45F5" w:rsidP="00191FBB"/>
    <w:p w14:paraId="14980486" w14:textId="52F29EB4" w:rsidR="004F4E84" w:rsidRDefault="004F4E84" w:rsidP="00191FBB">
      <w:r w:rsidRPr="008F70DA">
        <w:t>Maybe something like:</w:t>
      </w:r>
      <w:r>
        <w:t xml:space="preserve"> </w:t>
      </w:r>
      <w:hyperlink r:id="rId13" w:history="1">
        <w:r w:rsidRPr="00AF0D3D">
          <w:rPr>
            <w:rStyle w:val="Hyperlink"/>
          </w:rPr>
          <w:t>https://stackoverflow.com/questions/44427563/what-is-the-best-way-to-seed-data-in-nodejs-mongoose</w:t>
        </w:r>
      </w:hyperlink>
    </w:p>
    <w:p w14:paraId="26F24479" w14:textId="78924EA5" w:rsidR="004F4E84" w:rsidRDefault="004F4E84" w:rsidP="00191FBB"/>
    <w:p w14:paraId="3739ADD9" w14:textId="6557EEFD" w:rsidR="004F4E84" w:rsidRDefault="00000000" w:rsidP="00191FBB">
      <w:hyperlink r:id="rId14" w:history="1">
        <w:r w:rsidR="004F4E84" w:rsidRPr="00AF0D3D">
          <w:rPr>
            <w:rStyle w:val="Hyperlink"/>
          </w:rPr>
          <w:t>https://github.com/mrsdo/react-user-onboarding/blob/main/server/app/models/role.model.js</w:t>
        </w:r>
      </w:hyperlink>
      <w:r w:rsidR="004F4E84">
        <w:t xml:space="preserve"> </w:t>
      </w:r>
    </w:p>
    <w:p w14:paraId="79784E80" w14:textId="14346982" w:rsidR="007C58BF" w:rsidRDefault="007C58BF" w:rsidP="00191FBB"/>
    <w:p w14:paraId="204D386A" w14:textId="1A1C9844" w:rsidR="007C58BF" w:rsidRDefault="005F7D8C" w:rsidP="00191FBB">
      <w:pPr>
        <w:pStyle w:val="Heading3"/>
      </w:pPr>
      <w:r>
        <w:t>Authentication with Private Routes</w:t>
      </w:r>
    </w:p>
    <w:p w14:paraId="560A1A61" w14:textId="28BE73FF" w:rsidR="005F7D8C" w:rsidRDefault="005F7D8C" w:rsidP="00191FBB"/>
    <w:p w14:paraId="3ACF3A25" w14:textId="231FEA75" w:rsidR="004F4E84" w:rsidRDefault="005F7D8C" w:rsidP="00191FBB">
      <w:r>
        <w:t>Preventing users from editing core collections will require implementing roles.</w:t>
      </w:r>
      <w:r w:rsidR="00595624">
        <w:t xml:space="preserve"> </w:t>
      </w:r>
      <w:r>
        <w:t>In this case</w:t>
      </w:r>
      <w:r w:rsidR="000F45F5">
        <w:t>,</w:t>
      </w:r>
      <w:r>
        <w:t xml:space="preserve"> </w:t>
      </w:r>
      <w:r w:rsidR="00595624">
        <w:t xml:space="preserve">the </w:t>
      </w:r>
      <w:r>
        <w:t xml:space="preserve">roles are Admin, </w:t>
      </w:r>
      <w:r w:rsidR="00DD47A6">
        <w:t>Agent</w:t>
      </w:r>
      <w:r w:rsidR="00595624">
        <w:t>,</w:t>
      </w:r>
      <w:r>
        <w:t xml:space="preserve"> and </w:t>
      </w:r>
      <w:r w:rsidR="00DD47A6">
        <w:t>U</w:t>
      </w:r>
      <w:r>
        <w:t xml:space="preserve">ser.  </w:t>
      </w:r>
    </w:p>
    <w:p w14:paraId="40F3BBC9" w14:textId="200BA085" w:rsidR="005F7D8C" w:rsidRDefault="005F7D8C" w:rsidP="00191FBB"/>
    <w:p w14:paraId="0A3ADC6C" w14:textId="0AC1CD4B" w:rsidR="00DD47A6" w:rsidRDefault="00DD47A6" w:rsidP="00191FBB">
      <w:r>
        <w:t>The following is a summary of permissions/capabilities for assigned roles:</w:t>
      </w:r>
    </w:p>
    <w:p w14:paraId="5FE8E15F" w14:textId="77777777" w:rsidR="00DD47A6" w:rsidRDefault="00DD47A6" w:rsidP="00191FBB"/>
    <w:p w14:paraId="180D88A0" w14:textId="77777777" w:rsidR="00DD47A6" w:rsidRDefault="00DD47A6" w:rsidP="00191FBB"/>
    <w:p w14:paraId="40241284" w14:textId="77777777" w:rsidR="00DD47A6" w:rsidRDefault="00DD47A6" w:rsidP="00191FBB"/>
    <w:p w14:paraId="38CA24F4" w14:textId="77777777" w:rsidR="00DD47A6" w:rsidRDefault="00DD47A6" w:rsidP="00191FBB"/>
    <w:p w14:paraId="5045F1BF" w14:textId="72E44E9C" w:rsidR="005F7D8C" w:rsidRDefault="005F7D8C" w:rsidP="00191FBB">
      <w:r>
        <w:t>Admin: GET/POST/PUT/EDIT/DELETE – ALL</w:t>
      </w:r>
      <w:r w:rsidR="00DD47A6">
        <w:t xml:space="preserve"> collections data</w:t>
      </w:r>
    </w:p>
    <w:p w14:paraId="53C292DB" w14:textId="402D3A6A" w:rsidR="005F7D8C" w:rsidRDefault="00DD47A6" w:rsidP="00191FBB">
      <w:r>
        <w:t>Agent</w:t>
      </w:r>
      <w:r w:rsidR="005F7D8C">
        <w:t>: GET/POST/PUT/EDIT – Assigned Listing</w:t>
      </w:r>
      <w:r>
        <w:t>(s)</w:t>
      </w:r>
      <w:r w:rsidR="005F7D8C">
        <w:t xml:space="preserve"> |</w:t>
      </w:r>
      <w:r>
        <w:t>|</w:t>
      </w:r>
      <w:r w:rsidR="005F7D8C">
        <w:t xml:space="preserve"> Personal Account</w:t>
      </w:r>
      <w:r>
        <w:t xml:space="preserve"> excluding role and Tenant associated with agent listing(s)</w:t>
      </w:r>
      <w:r w:rsidR="00B53164">
        <w:t>, View/Track Listing Lead(s)</w:t>
      </w:r>
    </w:p>
    <w:p w14:paraId="59AA939C" w14:textId="20696FA1" w:rsidR="00DD47A6" w:rsidRDefault="00DD47A6" w:rsidP="00191FBB">
      <w:r>
        <w:t>Tenant: GET – Assigned Listing | EDIT - Personal Account</w:t>
      </w:r>
    </w:p>
    <w:p w14:paraId="39C88833" w14:textId="0C3E9CAB" w:rsidR="005F7D8C" w:rsidRDefault="005F7D8C" w:rsidP="00191FBB">
      <w:r>
        <w:t xml:space="preserve">Users: </w:t>
      </w:r>
      <w:r w:rsidR="00DD47A6">
        <w:t>GET</w:t>
      </w:r>
      <w:r>
        <w:t xml:space="preserve"> –Listing</w:t>
      </w:r>
      <w:r w:rsidR="00DD47A6">
        <w:t>s</w:t>
      </w:r>
      <w:r>
        <w:t xml:space="preserve"> | EDIT – Personal Account</w:t>
      </w:r>
      <w:r w:rsidR="00DD47A6">
        <w:t xml:space="preserve"> | </w:t>
      </w:r>
      <w:r w:rsidR="00B53164">
        <w:t>Request additional information from</w:t>
      </w:r>
      <w:r w:rsidR="00DD47A6">
        <w:t xml:space="preserve"> Agent about listings</w:t>
      </w:r>
      <w:r w:rsidR="00B53164">
        <w:t xml:space="preserve"> | Post about Listing needs</w:t>
      </w:r>
    </w:p>
    <w:p w14:paraId="7C260119" w14:textId="217EC5E1" w:rsidR="005F7D8C" w:rsidRDefault="005F7D8C" w:rsidP="00191FBB"/>
    <w:p w14:paraId="28050689" w14:textId="7C697EC8" w:rsidR="000F45F5" w:rsidRDefault="000F45F5" w:rsidP="00191FBB">
      <w:pPr>
        <w:pStyle w:val="Heading3"/>
      </w:pPr>
    </w:p>
    <w:p w14:paraId="7631BAA9" w14:textId="77777777" w:rsidR="00675F7D" w:rsidRPr="00675F7D" w:rsidRDefault="00675F7D" w:rsidP="00191FBB"/>
    <w:p w14:paraId="086D92BB" w14:textId="63D874A2" w:rsidR="005F7D8C" w:rsidRPr="00675F7D" w:rsidRDefault="005F7D8C" w:rsidP="00191FBB">
      <w:pPr>
        <w:pStyle w:val="Heading2"/>
      </w:pPr>
      <w:r w:rsidRPr="00675F7D">
        <w:t>Adding Roles at Server Launch</w:t>
      </w:r>
    </w:p>
    <w:p w14:paraId="6E292581" w14:textId="275BD897" w:rsidR="005F7D8C" w:rsidRDefault="005F7D8C" w:rsidP="00191FBB"/>
    <w:p w14:paraId="37232484" w14:textId="4C1B8660" w:rsidR="005F7D8C" w:rsidRDefault="00595624" w:rsidP="00191FBB">
      <w:r>
        <w:t>Server.js adds roles to MongoDB on launch</w:t>
      </w:r>
      <w:r w:rsidR="000F45F5">
        <w:t>.</w:t>
      </w:r>
    </w:p>
    <w:p w14:paraId="319CCAFA" w14:textId="14582B2B" w:rsidR="005F7D8C" w:rsidRDefault="005F7D8C" w:rsidP="00191FBB"/>
    <w:p w14:paraId="5550A665" w14:textId="77777777" w:rsidR="005F7D8C" w:rsidRDefault="005F7D8C" w:rsidP="00191FBB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4F4E84" w:rsidRPr="00A270A1" w14:paraId="1B08E551" w14:textId="77777777" w:rsidTr="00FC751A">
        <w:trPr>
          <w:trHeight w:val="550"/>
        </w:trPr>
        <w:tc>
          <w:tcPr>
            <w:tcW w:w="5000" w:type="pct"/>
            <w:tcBorders>
              <w:bottom w:val="dotted" w:sz="4" w:space="0" w:color="62676E"/>
            </w:tcBorders>
            <w:shd w:val="clear" w:color="auto" w:fill="F24F4F"/>
            <w:vAlign w:val="center"/>
          </w:tcPr>
          <w:p w14:paraId="3AF66EE4" w14:textId="3992A015" w:rsidR="004F4E84" w:rsidRPr="0033531C" w:rsidRDefault="004F4E84" w:rsidP="00675F7D">
            <w:pPr>
              <w:pStyle w:val="Heading1"/>
            </w:pPr>
            <w:r>
              <w:rPr>
                <w:bdr w:val="nil"/>
              </w:rPr>
              <w:lastRenderedPageBreak/>
              <w:t>DATA</w:t>
            </w:r>
            <w:r w:rsidRPr="0033531C">
              <w:rPr>
                <w:bdr w:val="nil"/>
              </w:rPr>
              <w:t>:</w:t>
            </w:r>
            <w:r>
              <w:rPr>
                <w:bdr w:val="nil"/>
              </w:rPr>
              <w:t xml:space="preserve"> </w:t>
            </w:r>
            <w:r w:rsidRPr="00F3329F">
              <w:rPr>
                <w:bdr w:val="nil"/>
              </w:rPr>
              <w:t>Roles</w:t>
            </w:r>
            <w:r>
              <w:rPr>
                <w:bdr w:val="nil"/>
              </w:rPr>
              <w:t xml:space="preserve"> are automatically added to MongoDB via Mongoose</w:t>
            </w:r>
          </w:p>
        </w:tc>
      </w:tr>
    </w:tbl>
    <w:tbl>
      <w:tblPr>
        <w:tblStyle w:val="TableGrid"/>
        <w:tblW w:w="5000" w:type="pct"/>
        <w:tblBorders>
          <w:top w:val="dotted" w:sz="4" w:space="0" w:color="62676E"/>
          <w:left w:val="dotted" w:sz="4" w:space="0" w:color="62676E"/>
          <w:bottom w:val="dotted" w:sz="4" w:space="0" w:color="62676E"/>
          <w:right w:val="dotted" w:sz="4" w:space="0" w:color="62676E"/>
          <w:insideH w:val="dotted" w:sz="4" w:space="0" w:color="62676E"/>
          <w:insideV w:val="dotted" w:sz="4" w:space="0" w:color="62676E"/>
        </w:tblBorders>
        <w:shd w:val="clear" w:color="auto" w:fill="F34F4F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333"/>
        <w:gridCol w:w="2205"/>
        <w:gridCol w:w="2205"/>
        <w:gridCol w:w="2205"/>
        <w:gridCol w:w="5442"/>
      </w:tblGrid>
      <w:tr w:rsidR="004F4E84" w:rsidRPr="007224F6" w14:paraId="141B86ED" w14:textId="77777777" w:rsidTr="00FC751A">
        <w:trPr>
          <w:trHeight w:val="281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3F5208A7" w14:textId="77777777" w:rsidR="004F4E84" w:rsidRDefault="004F4E84" w:rsidP="00FC751A">
            <w:pPr>
              <w:pStyle w:val="TableBodyText"/>
            </w:pPr>
            <w:r>
              <w:t>FIELDS</w:t>
            </w:r>
          </w:p>
        </w:tc>
        <w:tc>
          <w:tcPr>
            <w:tcW w:w="766" w:type="pct"/>
            <w:shd w:val="clear" w:color="auto" w:fill="F3F6F9"/>
            <w:tcMar>
              <w:top w:w="115" w:type="dxa"/>
              <w:bottom w:w="115" w:type="dxa"/>
            </w:tcMar>
          </w:tcPr>
          <w:p w14:paraId="4922B94C" w14:textId="77777777" w:rsidR="004F4E84" w:rsidRDefault="004F4E84" w:rsidP="00FC751A">
            <w:pPr>
              <w:pStyle w:val="TableBodyText"/>
            </w:pPr>
            <w:r>
              <w:t>DATATYPE</w:t>
            </w:r>
          </w:p>
        </w:tc>
        <w:tc>
          <w:tcPr>
            <w:tcW w:w="766" w:type="pct"/>
            <w:shd w:val="clear" w:color="auto" w:fill="F3F6F9"/>
          </w:tcPr>
          <w:p w14:paraId="542B6F27" w14:textId="77777777" w:rsidR="004F4E84" w:rsidRDefault="004F4E84" w:rsidP="00FC751A">
            <w:pPr>
              <w:pStyle w:val="TableBodyText"/>
            </w:pPr>
            <w:r>
              <w:t>NULL (Y/N)</w:t>
            </w:r>
          </w:p>
        </w:tc>
        <w:tc>
          <w:tcPr>
            <w:tcW w:w="766" w:type="pct"/>
            <w:shd w:val="clear" w:color="auto" w:fill="F3F6F9"/>
          </w:tcPr>
          <w:p w14:paraId="2153FD24" w14:textId="77777777" w:rsidR="004F4E84" w:rsidRDefault="004F4E84" w:rsidP="00FC751A">
            <w:pPr>
              <w:pStyle w:val="TableBodyText"/>
            </w:pPr>
            <w:r>
              <w:t>KEY</w:t>
            </w:r>
          </w:p>
        </w:tc>
        <w:tc>
          <w:tcPr>
            <w:tcW w:w="1891" w:type="pct"/>
            <w:shd w:val="clear" w:color="auto" w:fill="F3F6F9"/>
          </w:tcPr>
          <w:p w14:paraId="2E231CFB" w14:textId="77777777" w:rsidR="004F4E84" w:rsidRDefault="004F4E84" w:rsidP="00FC751A">
            <w:pPr>
              <w:pStyle w:val="TableBodyText"/>
            </w:pPr>
            <w:r>
              <w:t>EXTRA</w:t>
            </w:r>
          </w:p>
        </w:tc>
      </w:tr>
      <w:tr w:rsidR="004F4E84" w:rsidRPr="007224F6" w14:paraId="4C4BFA51" w14:textId="77777777" w:rsidTr="00FC751A">
        <w:trPr>
          <w:trHeight w:val="281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7F13FF58" w14:textId="77777777" w:rsidR="004F4E84" w:rsidRDefault="004F4E84" w:rsidP="00FC751A">
            <w:pPr>
              <w:pStyle w:val="TableBodyText"/>
            </w:pPr>
            <w:r>
              <w:t>RoleID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3D37DD96" w14:textId="77777777" w:rsidR="004F4E84" w:rsidRDefault="004F4E84" w:rsidP="00FC751A">
            <w:pPr>
              <w:pStyle w:val="TableBodyText"/>
            </w:pPr>
            <w:r>
              <w:t>INT</w:t>
            </w:r>
          </w:p>
        </w:tc>
        <w:tc>
          <w:tcPr>
            <w:tcW w:w="766" w:type="pct"/>
            <w:shd w:val="clear" w:color="auto" w:fill="auto"/>
          </w:tcPr>
          <w:p w14:paraId="233C9ED5" w14:textId="77777777" w:rsidR="004F4E84" w:rsidRDefault="004F4E84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67A614F6" w14:textId="77777777" w:rsidR="004F4E84" w:rsidRDefault="004F4E84" w:rsidP="00FC751A">
            <w:pPr>
              <w:pStyle w:val="TableBodyText"/>
            </w:pPr>
            <w:r>
              <w:t>PRI</w:t>
            </w:r>
          </w:p>
        </w:tc>
        <w:tc>
          <w:tcPr>
            <w:tcW w:w="1891" w:type="pct"/>
            <w:shd w:val="clear" w:color="auto" w:fill="auto"/>
          </w:tcPr>
          <w:p w14:paraId="697F1B6C" w14:textId="77777777" w:rsidR="004F4E84" w:rsidRDefault="004F4E84" w:rsidP="00FC751A">
            <w:pPr>
              <w:pStyle w:val="TableBodyText"/>
            </w:pPr>
            <w:r>
              <w:t>Auto_Inc</w:t>
            </w:r>
          </w:p>
        </w:tc>
      </w:tr>
      <w:tr w:rsidR="004F4E84" w:rsidRPr="007224F6" w14:paraId="5CB498B0" w14:textId="77777777" w:rsidTr="00FC751A">
        <w:trPr>
          <w:trHeight w:val="281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19CEC77A" w14:textId="77777777" w:rsidR="004F4E84" w:rsidRDefault="004F4E84" w:rsidP="00FC751A">
            <w:pPr>
              <w:pStyle w:val="TableBodyText"/>
            </w:pPr>
            <w:proofErr w:type="spellStart"/>
            <w:r>
              <w:t>RoleName</w:t>
            </w:r>
            <w:proofErr w:type="spellEnd"/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2CC742D4" w14:textId="77777777" w:rsidR="004F4E84" w:rsidRDefault="004F4E84" w:rsidP="00FC751A">
            <w:pPr>
              <w:pStyle w:val="TableBodyText"/>
            </w:pPr>
            <w:r>
              <w:t>STR</w:t>
            </w:r>
          </w:p>
        </w:tc>
        <w:tc>
          <w:tcPr>
            <w:tcW w:w="766" w:type="pct"/>
            <w:shd w:val="clear" w:color="auto" w:fill="auto"/>
          </w:tcPr>
          <w:p w14:paraId="735B78A2" w14:textId="77777777" w:rsidR="004F4E84" w:rsidRDefault="004F4E84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172FD2D8" w14:textId="77777777" w:rsidR="004F4E84" w:rsidRDefault="004F4E84" w:rsidP="00FC751A">
            <w:pPr>
              <w:pStyle w:val="TableBodyText"/>
            </w:pPr>
            <w:r>
              <w:t>N</w:t>
            </w:r>
          </w:p>
        </w:tc>
        <w:tc>
          <w:tcPr>
            <w:tcW w:w="1891" w:type="pct"/>
            <w:shd w:val="clear" w:color="auto" w:fill="auto"/>
          </w:tcPr>
          <w:p w14:paraId="20B862D7" w14:textId="77777777" w:rsidR="004F4E84" w:rsidRDefault="004F4E84" w:rsidP="00FC751A">
            <w:pPr>
              <w:pStyle w:val="TableBodyText"/>
            </w:pPr>
            <w:r>
              <w:t>-</w:t>
            </w:r>
          </w:p>
        </w:tc>
      </w:tr>
    </w:tbl>
    <w:p w14:paraId="175275D3" w14:textId="77777777" w:rsidR="004F4E84" w:rsidRDefault="004F4E84" w:rsidP="00191FBB"/>
    <w:p w14:paraId="517EE9FB" w14:textId="43A1DEE9" w:rsidR="004F4E84" w:rsidRDefault="004F4E84" w:rsidP="00191FBB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4F4E84" w:rsidRPr="00A270A1" w14:paraId="00CAD771" w14:textId="77777777" w:rsidTr="00FC751A">
        <w:trPr>
          <w:trHeight w:val="550"/>
        </w:trPr>
        <w:tc>
          <w:tcPr>
            <w:tcW w:w="5000" w:type="pct"/>
            <w:tcBorders>
              <w:bottom w:val="dotted" w:sz="4" w:space="0" w:color="62676E"/>
            </w:tcBorders>
            <w:shd w:val="clear" w:color="auto" w:fill="F24F4F"/>
            <w:vAlign w:val="center"/>
          </w:tcPr>
          <w:p w14:paraId="0CE32338" w14:textId="0EB569E1" w:rsidR="004F4E84" w:rsidRPr="0033531C" w:rsidRDefault="00364C75" w:rsidP="00675F7D">
            <w:pPr>
              <w:pStyle w:val="Heading1"/>
            </w:pPr>
            <w:r w:rsidRPr="00675F7D">
              <w:rPr>
                <w:bdr w:val="nil"/>
              </w:rPr>
              <w:t xml:space="preserve">ADMIN </w:t>
            </w:r>
            <w:r w:rsidR="004F4E84" w:rsidRPr="00675F7D">
              <w:rPr>
                <w:bdr w:val="nil"/>
              </w:rPr>
              <w:t>ROUTING: Roles</w:t>
            </w:r>
            <w:r w:rsidRPr="00675F7D">
              <w:rPr>
                <w:bdr w:val="nil"/>
              </w:rPr>
              <w:t xml:space="preserve"> are limited to administrative login</w:t>
            </w:r>
            <w:r w:rsidR="00971166">
              <w:rPr>
                <w:bdr w:val="nil"/>
              </w:rPr>
              <w:t xml:space="preserve"> | roleRouter.js</w:t>
            </w:r>
          </w:p>
        </w:tc>
      </w:tr>
    </w:tbl>
    <w:tbl>
      <w:tblPr>
        <w:tblStyle w:val="TableGrid"/>
        <w:tblW w:w="5000" w:type="pct"/>
        <w:tblBorders>
          <w:top w:val="dotted" w:sz="4" w:space="0" w:color="62676E"/>
          <w:left w:val="dotted" w:sz="4" w:space="0" w:color="62676E"/>
          <w:bottom w:val="dotted" w:sz="4" w:space="0" w:color="62676E"/>
          <w:right w:val="dotted" w:sz="4" w:space="0" w:color="62676E"/>
          <w:insideH w:val="dotted" w:sz="4" w:space="0" w:color="62676E"/>
          <w:insideV w:val="dotted" w:sz="4" w:space="0" w:color="62676E"/>
        </w:tblBorders>
        <w:shd w:val="clear" w:color="auto" w:fill="F34F4F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885"/>
        <w:gridCol w:w="2159"/>
        <w:gridCol w:w="4590"/>
        <w:gridCol w:w="5756"/>
      </w:tblGrid>
      <w:tr w:rsidR="004F4E84" w:rsidRPr="007224F6" w14:paraId="0F71B995" w14:textId="77777777" w:rsidTr="00675F7D">
        <w:trPr>
          <w:trHeight w:val="281"/>
        </w:trPr>
        <w:tc>
          <w:tcPr>
            <w:tcW w:w="655" w:type="pct"/>
            <w:shd w:val="clear" w:color="auto" w:fill="F3F6F9"/>
            <w:tcMar>
              <w:top w:w="115" w:type="dxa"/>
              <w:bottom w:w="115" w:type="dxa"/>
            </w:tcMar>
          </w:tcPr>
          <w:p w14:paraId="00B7B118" w14:textId="77777777" w:rsidR="004F4E84" w:rsidRDefault="004F4E84" w:rsidP="00FC751A">
            <w:pPr>
              <w:pStyle w:val="TableBodyText"/>
            </w:pPr>
            <w:r>
              <w:t>VERB</w:t>
            </w:r>
          </w:p>
        </w:tc>
        <w:tc>
          <w:tcPr>
            <w:tcW w:w="750" w:type="pct"/>
            <w:shd w:val="clear" w:color="auto" w:fill="F3F6F9"/>
            <w:tcMar>
              <w:top w:w="115" w:type="dxa"/>
              <w:bottom w:w="115" w:type="dxa"/>
            </w:tcMar>
          </w:tcPr>
          <w:p w14:paraId="22118B30" w14:textId="77777777" w:rsidR="004F4E84" w:rsidRDefault="004F4E84" w:rsidP="00FC751A">
            <w:pPr>
              <w:pStyle w:val="TableBodyText"/>
            </w:pPr>
            <w:r>
              <w:t>ROUTE</w:t>
            </w:r>
          </w:p>
        </w:tc>
        <w:tc>
          <w:tcPr>
            <w:tcW w:w="1595" w:type="pct"/>
            <w:shd w:val="clear" w:color="auto" w:fill="F3F6F9"/>
          </w:tcPr>
          <w:p w14:paraId="16156886" w14:textId="77777777" w:rsidR="004F4E84" w:rsidRDefault="004F4E84" w:rsidP="00FC751A">
            <w:pPr>
              <w:pStyle w:val="TableBodyText"/>
            </w:pPr>
            <w:r>
              <w:t xml:space="preserve">ACTION: </w:t>
            </w:r>
            <w:proofErr w:type="spellStart"/>
            <w:r>
              <w:t>RolesRouter</w:t>
            </w:r>
            <w:proofErr w:type="spellEnd"/>
            <w:r>
              <w:t xml:space="preserve"> </w:t>
            </w:r>
            <w:r w:rsidRPr="004E6576">
              <w:t>('/')</w:t>
            </w:r>
          </w:p>
        </w:tc>
        <w:tc>
          <w:tcPr>
            <w:tcW w:w="2000" w:type="pct"/>
            <w:shd w:val="clear" w:color="auto" w:fill="F3F6F9"/>
          </w:tcPr>
          <w:p w14:paraId="4E578AB9" w14:textId="77777777" w:rsidR="004F4E84" w:rsidRDefault="004F4E84" w:rsidP="00FC751A">
            <w:pPr>
              <w:pStyle w:val="TableBodyText"/>
            </w:pPr>
            <w:r>
              <w:t>DESCRIPTION</w:t>
            </w:r>
          </w:p>
        </w:tc>
      </w:tr>
      <w:tr w:rsidR="004F4E84" w:rsidRPr="007224F6" w14:paraId="5D97C545" w14:textId="77777777" w:rsidTr="00675F7D">
        <w:trPr>
          <w:trHeight w:val="281"/>
        </w:trPr>
        <w:tc>
          <w:tcPr>
            <w:tcW w:w="655" w:type="pct"/>
            <w:shd w:val="clear" w:color="auto" w:fill="F3F6F9"/>
            <w:tcMar>
              <w:top w:w="115" w:type="dxa"/>
              <w:bottom w:w="115" w:type="dxa"/>
            </w:tcMar>
          </w:tcPr>
          <w:p w14:paraId="18E9472C" w14:textId="77777777" w:rsidR="004F4E84" w:rsidRDefault="004F4E84" w:rsidP="00FC751A">
            <w:pPr>
              <w:pStyle w:val="TableBodyText"/>
            </w:pPr>
            <w:r w:rsidRPr="00593F37">
              <w:t>GET</w:t>
            </w:r>
          </w:p>
        </w:tc>
        <w:tc>
          <w:tcPr>
            <w:tcW w:w="750" w:type="pct"/>
            <w:shd w:val="clear" w:color="auto" w:fill="auto"/>
            <w:tcMar>
              <w:top w:w="115" w:type="dxa"/>
              <w:bottom w:w="115" w:type="dxa"/>
            </w:tcMar>
          </w:tcPr>
          <w:p w14:paraId="485C25BF" w14:textId="4C3A3311" w:rsidR="004F4E84" w:rsidRDefault="00595624" w:rsidP="00FC751A">
            <w:pPr>
              <w:pStyle w:val="TableBodyText"/>
            </w:pPr>
            <w:r>
              <w:t>'</w:t>
            </w:r>
            <w:r w:rsidR="004F4E84" w:rsidRPr="00910327">
              <w:t>/</w:t>
            </w:r>
            <w:r>
              <w:t>roles</w:t>
            </w:r>
            <w:r w:rsidR="00F20647">
              <w:t>/list</w:t>
            </w:r>
            <w:r>
              <w:t>'</w:t>
            </w:r>
          </w:p>
        </w:tc>
        <w:tc>
          <w:tcPr>
            <w:tcW w:w="1595" w:type="pct"/>
            <w:shd w:val="clear" w:color="auto" w:fill="auto"/>
          </w:tcPr>
          <w:p w14:paraId="1220E429" w14:textId="77777777" w:rsidR="004F4E84" w:rsidRDefault="004F4E84" w:rsidP="00FC751A">
            <w:pPr>
              <w:pStyle w:val="TableBodyText"/>
            </w:pPr>
            <w:r w:rsidRPr="00F204D0">
              <w:t xml:space="preserve">@role = </w:t>
            </w:r>
            <w:proofErr w:type="spellStart"/>
            <w:r w:rsidRPr="00F204D0">
              <w:t>Role.All</w:t>
            </w:r>
            <w:proofErr w:type="spellEnd"/>
          </w:p>
        </w:tc>
        <w:tc>
          <w:tcPr>
            <w:tcW w:w="2000" w:type="pct"/>
            <w:shd w:val="clear" w:color="auto" w:fill="auto"/>
          </w:tcPr>
          <w:p w14:paraId="12DDAF38" w14:textId="5AB96ED3" w:rsidR="004F4E84" w:rsidRDefault="00F20647" w:rsidP="00FC751A">
            <w:pPr>
              <w:pStyle w:val="TableBodyText"/>
            </w:pPr>
            <w:proofErr w:type="spellStart"/>
            <w:r>
              <w:t>FindAll</w:t>
            </w:r>
            <w:proofErr w:type="spellEnd"/>
            <w:r w:rsidRPr="004E6576">
              <w:t xml:space="preserve"> </w:t>
            </w:r>
          </w:p>
        </w:tc>
      </w:tr>
      <w:tr w:rsidR="004F4E84" w:rsidRPr="007224F6" w14:paraId="25F59365" w14:textId="77777777" w:rsidTr="00675F7D">
        <w:trPr>
          <w:trHeight w:val="281"/>
        </w:trPr>
        <w:tc>
          <w:tcPr>
            <w:tcW w:w="655" w:type="pct"/>
            <w:shd w:val="clear" w:color="auto" w:fill="F3F6F9"/>
            <w:tcMar>
              <w:top w:w="115" w:type="dxa"/>
              <w:bottom w:w="115" w:type="dxa"/>
            </w:tcMar>
          </w:tcPr>
          <w:p w14:paraId="2277BE50" w14:textId="41ED253E" w:rsidR="004F4E84" w:rsidRDefault="00F20647" w:rsidP="00FC751A">
            <w:pPr>
              <w:pStyle w:val="TableBodyText"/>
            </w:pPr>
            <w:r>
              <w:t>POST</w:t>
            </w:r>
          </w:p>
        </w:tc>
        <w:tc>
          <w:tcPr>
            <w:tcW w:w="750" w:type="pct"/>
            <w:shd w:val="clear" w:color="auto" w:fill="auto"/>
            <w:tcMar>
              <w:top w:w="115" w:type="dxa"/>
              <w:bottom w:w="115" w:type="dxa"/>
            </w:tcMar>
          </w:tcPr>
          <w:p w14:paraId="66CCB929" w14:textId="3DBB1899" w:rsidR="004F4E84" w:rsidRDefault="00595624" w:rsidP="00FC751A">
            <w:pPr>
              <w:pStyle w:val="TableBodyText"/>
            </w:pPr>
            <w:r>
              <w:t>'</w:t>
            </w:r>
            <w:r w:rsidR="004F4E84" w:rsidRPr="00910327">
              <w:t>/roles/new</w:t>
            </w:r>
            <w:r w:rsidR="00F20647">
              <w:t>/</w:t>
            </w:r>
            <w:r>
              <w:t>'</w:t>
            </w:r>
          </w:p>
        </w:tc>
        <w:tc>
          <w:tcPr>
            <w:tcW w:w="1595" w:type="pct"/>
            <w:shd w:val="clear" w:color="auto" w:fill="auto"/>
          </w:tcPr>
          <w:p w14:paraId="56E83947" w14:textId="77777777" w:rsidR="004F4E84" w:rsidRDefault="004F4E84" w:rsidP="00FC751A">
            <w:pPr>
              <w:pStyle w:val="TableBodyText"/>
            </w:pPr>
            <w:r w:rsidRPr="00F204D0">
              <w:t xml:space="preserve">@role = </w:t>
            </w:r>
            <w:proofErr w:type="spellStart"/>
            <w:r w:rsidRPr="00F204D0">
              <w:t>Role.new</w:t>
            </w:r>
            <w:proofErr w:type="spellEnd"/>
            <w:r>
              <w:t xml:space="preserve"> via form</w:t>
            </w:r>
          </w:p>
        </w:tc>
        <w:tc>
          <w:tcPr>
            <w:tcW w:w="2000" w:type="pct"/>
            <w:shd w:val="clear" w:color="auto" w:fill="auto"/>
          </w:tcPr>
          <w:p w14:paraId="25EA3B67" w14:textId="48BC21D0" w:rsidR="004F4E84" w:rsidRDefault="00F20647" w:rsidP="00FC751A">
            <w:pPr>
              <w:pStyle w:val="TableBodyText"/>
            </w:pPr>
            <w:proofErr w:type="gramStart"/>
            <w:r>
              <w:t>.post</w:t>
            </w:r>
            <w:proofErr w:type="gramEnd"/>
            <w:r w:rsidR="004F4E84">
              <w:t xml:space="preserve"> + </w:t>
            </w:r>
            <w:r w:rsidR="004F4E84" w:rsidRPr="00BC7390">
              <w:t>${</w:t>
            </w:r>
            <w:proofErr w:type="spellStart"/>
            <w:r w:rsidR="004F4E84" w:rsidRPr="00BC7390">
              <w:t>req.body.</w:t>
            </w:r>
            <w:r w:rsidR="004F4E84">
              <w:t>RoleN</w:t>
            </w:r>
            <w:r w:rsidR="004F4E84" w:rsidRPr="00BC7390">
              <w:t>ame</w:t>
            </w:r>
            <w:proofErr w:type="spellEnd"/>
            <w:r w:rsidR="004F4E84" w:rsidRPr="00BC7390">
              <w:t>}</w:t>
            </w:r>
          </w:p>
        </w:tc>
      </w:tr>
      <w:tr w:rsidR="004F4E84" w:rsidRPr="007224F6" w14:paraId="4F7B6C23" w14:textId="77777777" w:rsidTr="00675F7D">
        <w:trPr>
          <w:trHeight w:val="281"/>
        </w:trPr>
        <w:tc>
          <w:tcPr>
            <w:tcW w:w="655" w:type="pct"/>
            <w:shd w:val="clear" w:color="auto" w:fill="F3F6F9"/>
            <w:tcMar>
              <w:top w:w="115" w:type="dxa"/>
              <w:bottom w:w="115" w:type="dxa"/>
            </w:tcMar>
          </w:tcPr>
          <w:p w14:paraId="59244D47" w14:textId="6E1D3772" w:rsidR="004F4E84" w:rsidRDefault="00675F7D" w:rsidP="00FC751A">
            <w:pPr>
              <w:pStyle w:val="TableBodyText"/>
            </w:pPr>
            <w:r>
              <w:t xml:space="preserve">ADMIN </w:t>
            </w:r>
            <w:r w:rsidR="00F20647">
              <w:t>REDIRECT</w:t>
            </w:r>
          </w:p>
        </w:tc>
        <w:tc>
          <w:tcPr>
            <w:tcW w:w="750" w:type="pct"/>
            <w:shd w:val="clear" w:color="auto" w:fill="auto"/>
            <w:tcMar>
              <w:top w:w="115" w:type="dxa"/>
              <w:bottom w:w="115" w:type="dxa"/>
            </w:tcMar>
          </w:tcPr>
          <w:p w14:paraId="60B5707C" w14:textId="50CB180C" w:rsidR="004F4E84" w:rsidRDefault="00595624" w:rsidP="00FC751A">
            <w:pPr>
              <w:pStyle w:val="TableBodyText"/>
            </w:pPr>
            <w:r>
              <w:t>'</w:t>
            </w:r>
            <w:r w:rsidR="004F4E84" w:rsidRPr="00910327">
              <w:t>/</w:t>
            </w:r>
            <w:r>
              <w:t>roles</w:t>
            </w:r>
            <w:r w:rsidR="00F20647">
              <w:t>/success</w:t>
            </w:r>
            <w:r>
              <w:t>'</w:t>
            </w:r>
          </w:p>
        </w:tc>
        <w:tc>
          <w:tcPr>
            <w:tcW w:w="1595" w:type="pct"/>
            <w:shd w:val="clear" w:color="auto" w:fill="auto"/>
          </w:tcPr>
          <w:p w14:paraId="2BA94121" w14:textId="77777777" w:rsidR="004F4E84" w:rsidRDefault="004F4E84" w:rsidP="00FC751A">
            <w:pPr>
              <w:pStyle w:val="TableBodyText"/>
            </w:pPr>
            <w:r w:rsidRPr="00F204D0">
              <w:t xml:space="preserve">@role = </w:t>
            </w:r>
            <w:proofErr w:type="spellStart"/>
            <w:r w:rsidRPr="00F204D0">
              <w:t>Role.</w:t>
            </w:r>
            <w:r>
              <w:t>put</w:t>
            </w:r>
            <w:proofErr w:type="spellEnd"/>
            <w:r w:rsidRPr="00F204D0">
              <w:t>(</w:t>
            </w:r>
            <w:proofErr w:type="spellStart"/>
            <w:r w:rsidRPr="00F204D0">
              <w:t>role_params</w:t>
            </w:r>
            <w:proofErr w:type="spellEnd"/>
            <w:r w:rsidRPr="00F204D0">
              <w:t>) + redirect</w:t>
            </w:r>
          </w:p>
        </w:tc>
        <w:tc>
          <w:tcPr>
            <w:tcW w:w="2000" w:type="pct"/>
            <w:shd w:val="clear" w:color="auto" w:fill="auto"/>
          </w:tcPr>
          <w:p w14:paraId="1734610A" w14:textId="5CDC2882" w:rsidR="004F4E84" w:rsidRDefault="00F20647" w:rsidP="00FC751A">
            <w:pPr>
              <w:pStyle w:val="TableBodyText"/>
            </w:pPr>
            <w:proofErr w:type="gramStart"/>
            <w:r>
              <w:t>.redirect</w:t>
            </w:r>
            <w:proofErr w:type="gramEnd"/>
            <w:r>
              <w:t xml:space="preserve"> to Add_new_role</w:t>
            </w:r>
            <w:r w:rsidR="004F4E84">
              <w:t>_success.js</w:t>
            </w:r>
          </w:p>
        </w:tc>
      </w:tr>
      <w:tr w:rsidR="004F4E84" w:rsidRPr="007224F6" w14:paraId="6AD374E2" w14:textId="77777777" w:rsidTr="00675F7D">
        <w:trPr>
          <w:trHeight w:val="281"/>
        </w:trPr>
        <w:tc>
          <w:tcPr>
            <w:tcW w:w="655" w:type="pct"/>
            <w:shd w:val="clear" w:color="auto" w:fill="F3F6F9"/>
            <w:tcMar>
              <w:top w:w="115" w:type="dxa"/>
              <w:bottom w:w="115" w:type="dxa"/>
            </w:tcMar>
          </w:tcPr>
          <w:p w14:paraId="4CF05AB3" w14:textId="77777777" w:rsidR="004F4E84" w:rsidRDefault="004F4E84" w:rsidP="00FC751A">
            <w:pPr>
              <w:pStyle w:val="TableBodyText"/>
            </w:pPr>
            <w:r w:rsidRPr="00593F37">
              <w:t>GET / ID</w:t>
            </w:r>
          </w:p>
        </w:tc>
        <w:tc>
          <w:tcPr>
            <w:tcW w:w="750" w:type="pct"/>
            <w:shd w:val="clear" w:color="auto" w:fill="auto"/>
            <w:tcMar>
              <w:top w:w="115" w:type="dxa"/>
              <w:bottom w:w="115" w:type="dxa"/>
            </w:tcMar>
          </w:tcPr>
          <w:p w14:paraId="3BD452A7" w14:textId="141E1FB5" w:rsidR="004F4E84" w:rsidRDefault="00595624" w:rsidP="00FC751A">
            <w:pPr>
              <w:pStyle w:val="TableBodyText"/>
            </w:pPr>
            <w:r>
              <w:t>'</w:t>
            </w:r>
            <w:r w:rsidR="004F4E84" w:rsidRPr="00910327">
              <w:t>/roles/:id</w:t>
            </w:r>
            <w:r>
              <w:t>'</w:t>
            </w:r>
          </w:p>
        </w:tc>
        <w:tc>
          <w:tcPr>
            <w:tcW w:w="1595" w:type="pct"/>
            <w:shd w:val="clear" w:color="auto" w:fill="auto"/>
          </w:tcPr>
          <w:p w14:paraId="5B73B166" w14:textId="77777777" w:rsidR="004F4E84" w:rsidRDefault="004F4E84" w:rsidP="00FC751A">
            <w:pPr>
              <w:pStyle w:val="TableBodyText"/>
            </w:pPr>
            <w:r w:rsidRPr="00F204D0">
              <w:t xml:space="preserve">@role = </w:t>
            </w:r>
            <w:proofErr w:type="spellStart"/>
            <w:r w:rsidRPr="00F204D0">
              <w:t>Role.find</w:t>
            </w:r>
            <w:proofErr w:type="spellEnd"/>
            <w:r w:rsidRPr="00F204D0">
              <w:t>(params[:id])</w:t>
            </w:r>
          </w:p>
        </w:tc>
        <w:tc>
          <w:tcPr>
            <w:tcW w:w="2000" w:type="pct"/>
            <w:shd w:val="clear" w:color="auto" w:fill="auto"/>
          </w:tcPr>
          <w:p w14:paraId="00698301" w14:textId="0E60A4D9" w:rsidR="004F4E84" w:rsidRDefault="004F4E84" w:rsidP="00FC751A">
            <w:pPr>
              <w:pStyle w:val="TableBodyText"/>
            </w:pPr>
            <w:proofErr w:type="spellStart"/>
            <w:r>
              <w:t>Find</w:t>
            </w:r>
            <w:r w:rsidR="00F20647">
              <w:t>byID</w:t>
            </w:r>
            <w:proofErr w:type="spellEnd"/>
            <w:r>
              <w:t xml:space="preserve"> </w:t>
            </w:r>
            <w:r w:rsidR="00F20647">
              <w:t xml:space="preserve">= </w:t>
            </w:r>
            <w:r>
              <w:t>a specific Role</w:t>
            </w:r>
          </w:p>
        </w:tc>
      </w:tr>
      <w:tr w:rsidR="004F4E84" w:rsidRPr="007224F6" w14:paraId="12CB47D9" w14:textId="77777777" w:rsidTr="00675F7D">
        <w:trPr>
          <w:trHeight w:val="281"/>
        </w:trPr>
        <w:tc>
          <w:tcPr>
            <w:tcW w:w="655" w:type="pct"/>
            <w:shd w:val="clear" w:color="auto" w:fill="F3F6F9"/>
            <w:tcMar>
              <w:top w:w="115" w:type="dxa"/>
              <w:bottom w:w="115" w:type="dxa"/>
            </w:tcMar>
          </w:tcPr>
          <w:p w14:paraId="2569A036" w14:textId="195745E9" w:rsidR="004F4E84" w:rsidRDefault="004F4E84" w:rsidP="00FC751A">
            <w:pPr>
              <w:pStyle w:val="TableBodyText"/>
            </w:pPr>
            <w:r w:rsidRPr="00593F37">
              <w:t>PUT</w:t>
            </w:r>
            <w:r>
              <w:t>/PATCH</w:t>
            </w:r>
            <w:r w:rsidR="00F20647">
              <w:t>/EDIT</w:t>
            </w:r>
          </w:p>
        </w:tc>
        <w:tc>
          <w:tcPr>
            <w:tcW w:w="750" w:type="pct"/>
            <w:shd w:val="clear" w:color="auto" w:fill="auto"/>
            <w:tcMar>
              <w:top w:w="115" w:type="dxa"/>
              <w:bottom w:w="115" w:type="dxa"/>
            </w:tcMar>
          </w:tcPr>
          <w:p w14:paraId="60341055" w14:textId="385C1DCF" w:rsidR="004F4E84" w:rsidRDefault="00595624" w:rsidP="00FC751A">
            <w:pPr>
              <w:pStyle w:val="TableBodyText"/>
            </w:pPr>
            <w:r>
              <w:t>'</w:t>
            </w:r>
            <w:r w:rsidR="004F4E84" w:rsidRPr="00910327">
              <w:t>/roles/:id</w:t>
            </w:r>
            <w:r w:rsidR="00F20647">
              <w:t>/update</w:t>
            </w:r>
            <w:r>
              <w:t>'</w:t>
            </w:r>
          </w:p>
        </w:tc>
        <w:tc>
          <w:tcPr>
            <w:tcW w:w="1595" w:type="pct"/>
            <w:shd w:val="clear" w:color="auto" w:fill="auto"/>
          </w:tcPr>
          <w:p w14:paraId="4863691E" w14:textId="77777777" w:rsidR="004F4E84" w:rsidRDefault="004F4E84" w:rsidP="00FC751A">
            <w:pPr>
              <w:pStyle w:val="TableBodyText"/>
            </w:pPr>
            <w:r w:rsidRPr="00F204D0">
              <w:t>@</w:t>
            </w:r>
            <w:proofErr w:type="gramStart"/>
            <w:r w:rsidRPr="00F204D0">
              <w:t>role.update</w:t>
            </w:r>
            <w:proofErr w:type="gramEnd"/>
            <w:r w:rsidRPr="00F204D0">
              <w:t>(role_params) + flash</w:t>
            </w:r>
          </w:p>
        </w:tc>
        <w:tc>
          <w:tcPr>
            <w:tcW w:w="2000" w:type="pct"/>
            <w:shd w:val="clear" w:color="auto" w:fill="auto"/>
          </w:tcPr>
          <w:p w14:paraId="28C46E61" w14:textId="7A316893" w:rsidR="004F4E84" w:rsidRDefault="00F20647" w:rsidP="00FC751A">
            <w:pPr>
              <w:pStyle w:val="TableBodyText"/>
            </w:pPr>
            <w:proofErr w:type="spellStart"/>
            <w:r>
              <w:t>UpdatebyID</w:t>
            </w:r>
            <w:proofErr w:type="spellEnd"/>
            <w:r>
              <w:t xml:space="preserve"> with </w:t>
            </w:r>
            <w:r w:rsidR="004F4E84">
              <w:t>(async + promise)</w:t>
            </w:r>
          </w:p>
        </w:tc>
      </w:tr>
      <w:tr w:rsidR="004F4E84" w:rsidRPr="007224F6" w14:paraId="2CC5BFDB" w14:textId="77777777" w:rsidTr="00675F7D">
        <w:trPr>
          <w:trHeight w:val="281"/>
        </w:trPr>
        <w:tc>
          <w:tcPr>
            <w:tcW w:w="655" w:type="pct"/>
            <w:shd w:val="clear" w:color="auto" w:fill="F3F6F9"/>
            <w:tcMar>
              <w:top w:w="115" w:type="dxa"/>
              <w:bottom w:w="115" w:type="dxa"/>
            </w:tcMar>
          </w:tcPr>
          <w:p w14:paraId="1B9003AF" w14:textId="7D72F041" w:rsidR="004F4E84" w:rsidRDefault="004F4E84" w:rsidP="00FC751A">
            <w:pPr>
              <w:pStyle w:val="TableBodyText"/>
            </w:pPr>
            <w:r w:rsidRPr="00593F37">
              <w:t>DELETE</w:t>
            </w:r>
            <w:r w:rsidR="00F20647">
              <w:t xml:space="preserve"> / ID</w:t>
            </w:r>
          </w:p>
        </w:tc>
        <w:tc>
          <w:tcPr>
            <w:tcW w:w="750" w:type="pct"/>
            <w:shd w:val="clear" w:color="auto" w:fill="auto"/>
            <w:tcMar>
              <w:top w:w="115" w:type="dxa"/>
              <w:bottom w:w="115" w:type="dxa"/>
            </w:tcMar>
          </w:tcPr>
          <w:p w14:paraId="7EEA1EB9" w14:textId="493ECDD3" w:rsidR="004F4E84" w:rsidRDefault="00595624" w:rsidP="00FC751A">
            <w:pPr>
              <w:pStyle w:val="TableBodyText"/>
            </w:pPr>
            <w:r>
              <w:t>'</w:t>
            </w:r>
            <w:r w:rsidR="004F4E84" w:rsidRPr="00910327">
              <w:t>/roles/:id</w:t>
            </w:r>
            <w:r w:rsidR="00F20647">
              <w:t>/delete</w:t>
            </w:r>
            <w:r>
              <w:t>'</w:t>
            </w:r>
          </w:p>
        </w:tc>
        <w:tc>
          <w:tcPr>
            <w:tcW w:w="1595" w:type="pct"/>
            <w:shd w:val="clear" w:color="auto" w:fill="auto"/>
          </w:tcPr>
          <w:p w14:paraId="76A98A5A" w14:textId="77777777" w:rsidR="004F4E84" w:rsidRDefault="004F4E84" w:rsidP="00FC751A">
            <w:pPr>
              <w:pStyle w:val="TableBodyText"/>
            </w:pPr>
            <w:r w:rsidRPr="00F204D0">
              <w:t>@</w:t>
            </w:r>
            <w:proofErr w:type="gramStart"/>
            <w:r w:rsidRPr="00F204D0">
              <w:t>role.destroy</w:t>
            </w:r>
            <w:proofErr w:type="gramEnd"/>
            <w:r w:rsidRPr="00F204D0">
              <w:t>(params[:id])</w:t>
            </w:r>
          </w:p>
        </w:tc>
        <w:tc>
          <w:tcPr>
            <w:tcW w:w="2000" w:type="pct"/>
            <w:shd w:val="clear" w:color="auto" w:fill="auto"/>
          </w:tcPr>
          <w:p w14:paraId="612D954E" w14:textId="73DF6A77" w:rsidR="004F4E84" w:rsidRDefault="00F20647" w:rsidP="00FC751A">
            <w:pPr>
              <w:pStyle w:val="TableBodyText"/>
            </w:pPr>
            <w:proofErr w:type="spellStart"/>
            <w:r>
              <w:t>DeleteByID</w:t>
            </w:r>
            <w:proofErr w:type="spellEnd"/>
            <w:r>
              <w:t xml:space="preserve"> + confirmation delete</w:t>
            </w:r>
          </w:p>
        </w:tc>
      </w:tr>
    </w:tbl>
    <w:p w14:paraId="4E4D62D8" w14:textId="77777777" w:rsidR="002C6A19" w:rsidRDefault="002C6A19" w:rsidP="00191FBB"/>
    <w:p w14:paraId="73C48320" w14:textId="5324FEEE" w:rsidR="00787D11" w:rsidRDefault="00787D11" w:rsidP="00191FBB">
      <w:r>
        <w:br w:type="page"/>
      </w:r>
    </w:p>
    <w:p w14:paraId="681375A0" w14:textId="13AA8627" w:rsidR="00191FBB" w:rsidRPr="00191FBB" w:rsidRDefault="00787D11" w:rsidP="00191FBB">
      <w:pPr>
        <w:pStyle w:val="Heading2"/>
      </w:pPr>
      <w:r>
        <w:lastRenderedPageBreak/>
        <w:t xml:space="preserve">Users and Associating with Roles </w:t>
      </w:r>
      <w:r w:rsidR="00191FBB">
        <w:t>using</w:t>
      </w:r>
      <w:r>
        <w:t xml:space="preserve"> </w:t>
      </w:r>
      <w:proofErr w:type="spellStart"/>
      <w:proofErr w:type="gramStart"/>
      <w:r w:rsidR="00191FBB">
        <w:t>M</w:t>
      </w:r>
      <w:r w:rsidR="00191FBB" w:rsidRPr="00191FBB">
        <w:t>ongoose.Schema.Types.ObjectId</w:t>
      </w:r>
      <w:proofErr w:type="spellEnd"/>
      <w:proofErr w:type="gramEnd"/>
    </w:p>
    <w:p w14:paraId="2A5B90D8" w14:textId="77777777" w:rsidR="00675F7D" w:rsidRPr="00675F7D" w:rsidRDefault="00675F7D" w:rsidP="00191FBB"/>
    <w:p w14:paraId="36F9E3AB" w14:textId="27545C22" w:rsidR="00787D11" w:rsidRDefault="00787D11" w:rsidP="00191FBB">
      <w:r>
        <w:t xml:space="preserve">SRC: </w:t>
      </w:r>
      <w:hyperlink r:id="rId15" w:history="1">
        <w:r w:rsidRPr="001E3D78">
          <w:rPr>
            <w:rStyle w:val="Hyperlink"/>
            <w:sz w:val="24"/>
          </w:rPr>
          <w:t>https://youtu.be/gswBLB0q9Xk</w:t>
        </w:r>
      </w:hyperlink>
      <w:r>
        <w:t xml:space="preserve"> and </w:t>
      </w:r>
      <w:hyperlink r:id="rId16" w:history="1">
        <w:r w:rsidRPr="001E3D78">
          <w:rPr>
            <w:rStyle w:val="Hyperlink"/>
            <w:sz w:val="24"/>
          </w:rPr>
          <w:t>https://youtu.be/gswBLB0q9Xk?t=557</w:t>
        </w:r>
      </w:hyperlink>
      <w:r>
        <w:t xml:space="preserve"> </w:t>
      </w:r>
    </w:p>
    <w:p w14:paraId="0318EAE8" w14:textId="3107BDEE" w:rsidR="00787D11" w:rsidRDefault="00787D11" w:rsidP="00191FBB"/>
    <w:p w14:paraId="10278678" w14:textId="77777777" w:rsidR="00DD47A6" w:rsidRPr="00191FBB" w:rsidRDefault="00787D11" w:rsidP="00191FBB">
      <w:r w:rsidRPr="00191FBB">
        <w:t>Next, a user.model.js is created to include a roles association.  The userRouter.js will also need to be updated to ensure a default role is added when a user registers an account.</w:t>
      </w:r>
      <w:r w:rsidR="00F20647" w:rsidRPr="00191FBB">
        <w:t xml:space="preserve">  </w:t>
      </w:r>
    </w:p>
    <w:p w14:paraId="5AFFC361" w14:textId="77777777" w:rsidR="00DD47A6" w:rsidRDefault="00DD47A6" w:rsidP="00191FBB"/>
    <w:p w14:paraId="110E15DA" w14:textId="22310D4C" w:rsidR="00787D11" w:rsidRDefault="00DD47A6" w:rsidP="00191FBB">
      <w:r>
        <w:t>Model Details:  All u</w:t>
      </w:r>
      <w:r w:rsidR="00F20647">
        <w:t>sers will have a default role of user</w:t>
      </w:r>
      <w:r>
        <w:t>. Only Admins, Moderators can edit a user role.  Logged in users are redirected to a dashboard. The dashboard should contain partials for accessing: profiles or any applicable Listing data.</w:t>
      </w:r>
    </w:p>
    <w:p w14:paraId="14205129" w14:textId="36D63E07" w:rsidR="00787D11" w:rsidRDefault="00787D11" w:rsidP="00191FBB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F20647" w:rsidRPr="00A270A1" w14:paraId="707F1511" w14:textId="77777777" w:rsidTr="00675F7D">
        <w:trPr>
          <w:trHeight w:val="20"/>
        </w:trPr>
        <w:tc>
          <w:tcPr>
            <w:tcW w:w="5000" w:type="pct"/>
            <w:tcBorders>
              <w:bottom w:val="dotted" w:sz="4" w:space="0" w:color="62676E"/>
            </w:tcBorders>
            <w:shd w:val="clear" w:color="auto" w:fill="F24F4F"/>
            <w:vAlign w:val="center"/>
          </w:tcPr>
          <w:p w14:paraId="56ED811D" w14:textId="77777777" w:rsidR="00F20647" w:rsidRPr="0033531C" w:rsidRDefault="00F20647" w:rsidP="00675F7D">
            <w:pPr>
              <w:pStyle w:val="Heading1"/>
            </w:pPr>
            <w:r>
              <w:rPr>
                <w:bdr w:val="nil"/>
              </w:rPr>
              <w:t>DATA</w:t>
            </w:r>
            <w:r w:rsidRPr="0033531C">
              <w:rPr>
                <w:bdr w:val="nil"/>
              </w:rPr>
              <w:t>:</w:t>
            </w:r>
            <w:r>
              <w:rPr>
                <w:bdr w:val="nil"/>
              </w:rPr>
              <w:t xml:space="preserve"> Users</w:t>
            </w:r>
          </w:p>
        </w:tc>
      </w:tr>
    </w:tbl>
    <w:tbl>
      <w:tblPr>
        <w:tblStyle w:val="TableGrid"/>
        <w:tblW w:w="5000" w:type="pct"/>
        <w:tblBorders>
          <w:top w:val="dotted" w:sz="4" w:space="0" w:color="62676E"/>
          <w:left w:val="dotted" w:sz="4" w:space="0" w:color="62676E"/>
          <w:bottom w:val="dotted" w:sz="4" w:space="0" w:color="62676E"/>
          <w:right w:val="dotted" w:sz="4" w:space="0" w:color="62676E"/>
          <w:insideH w:val="dotted" w:sz="4" w:space="0" w:color="62676E"/>
          <w:insideV w:val="dotted" w:sz="4" w:space="0" w:color="62676E"/>
        </w:tblBorders>
        <w:shd w:val="clear" w:color="auto" w:fill="F34F4F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333"/>
        <w:gridCol w:w="2205"/>
        <w:gridCol w:w="2205"/>
        <w:gridCol w:w="2205"/>
        <w:gridCol w:w="5442"/>
      </w:tblGrid>
      <w:tr w:rsidR="00F20647" w:rsidRPr="007224F6" w14:paraId="790722F7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56581DB8" w14:textId="77777777" w:rsidR="00F20647" w:rsidRDefault="00F20647" w:rsidP="00FC751A">
            <w:pPr>
              <w:pStyle w:val="TableBodyText"/>
            </w:pPr>
            <w:r>
              <w:t>FIELDS</w:t>
            </w:r>
          </w:p>
        </w:tc>
        <w:tc>
          <w:tcPr>
            <w:tcW w:w="766" w:type="pct"/>
            <w:shd w:val="clear" w:color="auto" w:fill="F3F6F9"/>
            <w:tcMar>
              <w:top w:w="115" w:type="dxa"/>
              <w:bottom w:w="115" w:type="dxa"/>
            </w:tcMar>
          </w:tcPr>
          <w:p w14:paraId="0D78EF18" w14:textId="77777777" w:rsidR="00F20647" w:rsidRDefault="00F20647" w:rsidP="00FC751A">
            <w:pPr>
              <w:pStyle w:val="TableBodyText"/>
            </w:pPr>
            <w:r>
              <w:t>DATATYPE</w:t>
            </w:r>
          </w:p>
        </w:tc>
        <w:tc>
          <w:tcPr>
            <w:tcW w:w="766" w:type="pct"/>
            <w:shd w:val="clear" w:color="auto" w:fill="F3F6F9"/>
          </w:tcPr>
          <w:p w14:paraId="737917A0" w14:textId="77777777" w:rsidR="00F20647" w:rsidRDefault="00F20647" w:rsidP="00FC751A">
            <w:pPr>
              <w:pStyle w:val="TableBodyText"/>
            </w:pPr>
            <w:r>
              <w:t>NULL (Y/N)</w:t>
            </w:r>
          </w:p>
        </w:tc>
        <w:tc>
          <w:tcPr>
            <w:tcW w:w="766" w:type="pct"/>
            <w:shd w:val="clear" w:color="auto" w:fill="F3F6F9"/>
          </w:tcPr>
          <w:p w14:paraId="078C3FE7" w14:textId="77777777" w:rsidR="00F20647" w:rsidRDefault="00F20647" w:rsidP="00FC751A">
            <w:pPr>
              <w:pStyle w:val="TableBodyText"/>
            </w:pPr>
            <w:r>
              <w:t>KEY</w:t>
            </w:r>
          </w:p>
        </w:tc>
        <w:tc>
          <w:tcPr>
            <w:tcW w:w="1891" w:type="pct"/>
            <w:shd w:val="clear" w:color="auto" w:fill="F3F6F9"/>
          </w:tcPr>
          <w:p w14:paraId="2A7C2E40" w14:textId="77777777" w:rsidR="00F20647" w:rsidRDefault="00F20647" w:rsidP="00FC751A">
            <w:pPr>
              <w:pStyle w:val="TableBodyText"/>
            </w:pPr>
            <w:r>
              <w:t>EXTRA</w:t>
            </w:r>
          </w:p>
        </w:tc>
      </w:tr>
      <w:tr w:rsidR="00F20647" w:rsidRPr="007224F6" w14:paraId="0567185F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21D55624" w14:textId="77777777" w:rsidR="00F20647" w:rsidRDefault="00F20647" w:rsidP="00FC751A">
            <w:pPr>
              <w:pStyle w:val="TableBodyText"/>
            </w:pPr>
            <w:r>
              <w:t>UserID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10567906" w14:textId="77777777" w:rsidR="00F20647" w:rsidRDefault="00F20647" w:rsidP="00FC751A">
            <w:pPr>
              <w:pStyle w:val="TableBodyText"/>
            </w:pPr>
            <w:r>
              <w:t>INT</w:t>
            </w:r>
          </w:p>
        </w:tc>
        <w:tc>
          <w:tcPr>
            <w:tcW w:w="766" w:type="pct"/>
            <w:shd w:val="clear" w:color="auto" w:fill="auto"/>
          </w:tcPr>
          <w:p w14:paraId="606D9BC4" w14:textId="77777777" w:rsidR="00F20647" w:rsidRDefault="00F20647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67FD9E12" w14:textId="77777777" w:rsidR="00F20647" w:rsidRDefault="00F20647" w:rsidP="00FC751A">
            <w:pPr>
              <w:pStyle w:val="TableBodyText"/>
            </w:pPr>
            <w:r>
              <w:t>PRI</w:t>
            </w:r>
          </w:p>
        </w:tc>
        <w:tc>
          <w:tcPr>
            <w:tcW w:w="1891" w:type="pct"/>
            <w:shd w:val="clear" w:color="auto" w:fill="auto"/>
          </w:tcPr>
          <w:p w14:paraId="07A5F9A6" w14:textId="77777777" w:rsidR="00F20647" w:rsidRDefault="00F20647" w:rsidP="00FC751A">
            <w:pPr>
              <w:pStyle w:val="TableBodyText"/>
            </w:pPr>
            <w:r>
              <w:t>Auto_Inc</w:t>
            </w:r>
          </w:p>
        </w:tc>
      </w:tr>
      <w:tr w:rsidR="00F20647" w:rsidRPr="007224F6" w14:paraId="5AC983E7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5F1E976D" w14:textId="77777777" w:rsidR="00F20647" w:rsidRDefault="00F20647" w:rsidP="00FC751A">
            <w:pPr>
              <w:pStyle w:val="TableBodyText"/>
            </w:pPr>
            <w:r>
              <w:t>RoleID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33A4232A" w14:textId="77777777" w:rsidR="00F20647" w:rsidRDefault="00F20647" w:rsidP="00FC751A">
            <w:pPr>
              <w:pStyle w:val="TableBodyText"/>
            </w:pPr>
            <w:r>
              <w:t>Int</w:t>
            </w:r>
          </w:p>
        </w:tc>
        <w:tc>
          <w:tcPr>
            <w:tcW w:w="766" w:type="pct"/>
            <w:shd w:val="clear" w:color="auto" w:fill="auto"/>
          </w:tcPr>
          <w:p w14:paraId="3AE5D1AF" w14:textId="77777777" w:rsidR="00F20647" w:rsidRDefault="00F20647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1DA9EEBC" w14:textId="5BD8464C" w:rsidR="00F20647" w:rsidRDefault="00F20647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1B3852B4" w14:textId="50CE3FA8" w:rsidR="00F20647" w:rsidRDefault="00F20647" w:rsidP="00FC751A">
            <w:pPr>
              <w:pStyle w:val="TableBodyText"/>
            </w:pPr>
            <w:r>
              <w:t xml:space="preserve">Permission </w:t>
            </w:r>
            <w:proofErr w:type="gramStart"/>
            <w:r>
              <w:t>Level</w:t>
            </w:r>
            <w:r w:rsidR="00F80992">
              <w:t>(</w:t>
            </w:r>
            <w:proofErr w:type="gramEnd"/>
            <w:r w:rsidR="00F80992">
              <w:t xml:space="preserve">Admin, Agent, </w:t>
            </w:r>
            <w:proofErr w:type="spellStart"/>
            <w:r w:rsidR="00F80992">
              <w:t>Tenant,User</w:t>
            </w:r>
            <w:proofErr w:type="spellEnd"/>
            <w:r w:rsidR="00F80992">
              <w:t>)</w:t>
            </w:r>
          </w:p>
        </w:tc>
      </w:tr>
      <w:tr w:rsidR="00F20647" w:rsidRPr="007224F6" w14:paraId="0ED0EF02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7FD61DD0" w14:textId="77777777" w:rsidR="00F20647" w:rsidRDefault="00F20647" w:rsidP="00FC751A">
            <w:pPr>
              <w:pStyle w:val="TableBodyText"/>
            </w:pPr>
            <w:r>
              <w:t>Firstname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5442C027" w14:textId="77777777" w:rsidR="00F20647" w:rsidRDefault="00F20647" w:rsidP="00FC751A">
            <w:pPr>
              <w:pStyle w:val="TableBodyText"/>
            </w:pPr>
            <w:r>
              <w:t>STR</w:t>
            </w:r>
          </w:p>
        </w:tc>
        <w:tc>
          <w:tcPr>
            <w:tcW w:w="766" w:type="pct"/>
            <w:shd w:val="clear" w:color="auto" w:fill="auto"/>
          </w:tcPr>
          <w:p w14:paraId="1FD2814B" w14:textId="77777777" w:rsidR="00F20647" w:rsidRDefault="00F20647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69B6EE04" w14:textId="130DB57E" w:rsidR="00F20647" w:rsidRDefault="00F20647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29D5EC24" w14:textId="0D35A997" w:rsidR="00F20647" w:rsidRDefault="00F20647" w:rsidP="00FC751A">
            <w:pPr>
              <w:pStyle w:val="TableBodyText"/>
            </w:pPr>
          </w:p>
        </w:tc>
      </w:tr>
      <w:tr w:rsidR="00F20647" w:rsidRPr="007224F6" w14:paraId="37869EDB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006DCF9C" w14:textId="77777777" w:rsidR="00F20647" w:rsidRDefault="00F20647" w:rsidP="00FC751A">
            <w:pPr>
              <w:pStyle w:val="TableBodyText"/>
            </w:pPr>
            <w:r>
              <w:t>Lastname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0FC249C6" w14:textId="77777777" w:rsidR="00F20647" w:rsidRDefault="00F20647" w:rsidP="00FC751A">
            <w:pPr>
              <w:pStyle w:val="TableBodyText"/>
            </w:pPr>
            <w:r>
              <w:t>INT</w:t>
            </w:r>
          </w:p>
        </w:tc>
        <w:tc>
          <w:tcPr>
            <w:tcW w:w="766" w:type="pct"/>
            <w:shd w:val="clear" w:color="auto" w:fill="auto"/>
          </w:tcPr>
          <w:p w14:paraId="2B94E9F4" w14:textId="77777777" w:rsidR="00F20647" w:rsidRDefault="00F20647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0ADFFD63" w14:textId="0FF85B1F" w:rsidR="00F20647" w:rsidRDefault="00F20647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4E088296" w14:textId="5EB7C492" w:rsidR="00F20647" w:rsidRDefault="00F20647" w:rsidP="00FC751A">
            <w:pPr>
              <w:pStyle w:val="TableBodyText"/>
            </w:pPr>
          </w:p>
        </w:tc>
      </w:tr>
      <w:tr w:rsidR="00F20647" w:rsidRPr="007224F6" w14:paraId="78F15F26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4288F7FF" w14:textId="77777777" w:rsidR="00F20647" w:rsidRDefault="00F20647" w:rsidP="00FC751A">
            <w:pPr>
              <w:pStyle w:val="TableBodyText"/>
            </w:pPr>
            <w:r>
              <w:t>Username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1B9ED392" w14:textId="77777777" w:rsidR="00F20647" w:rsidRDefault="00F20647" w:rsidP="00FC751A">
            <w:pPr>
              <w:pStyle w:val="TableBodyText"/>
            </w:pPr>
            <w:r>
              <w:t>STR</w:t>
            </w:r>
          </w:p>
        </w:tc>
        <w:tc>
          <w:tcPr>
            <w:tcW w:w="766" w:type="pct"/>
            <w:shd w:val="clear" w:color="auto" w:fill="auto"/>
          </w:tcPr>
          <w:p w14:paraId="37274B07" w14:textId="77777777" w:rsidR="00F20647" w:rsidRDefault="00F20647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79760DDA" w14:textId="45CC7E84" w:rsidR="00F20647" w:rsidRDefault="00F20647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40FE5AE2" w14:textId="4AFCF027" w:rsidR="00F20647" w:rsidRDefault="00F20647" w:rsidP="00FC751A">
            <w:pPr>
              <w:pStyle w:val="TableBodyText"/>
            </w:pPr>
          </w:p>
        </w:tc>
      </w:tr>
      <w:tr w:rsidR="00F20647" w:rsidRPr="007224F6" w14:paraId="0944C948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5EDC26D8" w14:textId="77777777" w:rsidR="00F20647" w:rsidRDefault="00F20647" w:rsidP="00FC751A">
            <w:pPr>
              <w:pStyle w:val="TableBodyText"/>
            </w:pPr>
            <w:r>
              <w:t>Email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3ECB17FE" w14:textId="77777777" w:rsidR="00F20647" w:rsidRDefault="00F20647" w:rsidP="00FC751A">
            <w:pPr>
              <w:pStyle w:val="TableBodyText"/>
            </w:pPr>
            <w:r>
              <w:t>STR</w:t>
            </w:r>
          </w:p>
        </w:tc>
        <w:tc>
          <w:tcPr>
            <w:tcW w:w="766" w:type="pct"/>
            <w:shd w:val="clear" w:color="auto" w:fill="auto"/>
          </w:tcPr>
          <w:p w14:paraId="106437DA" w14:textId="77777777" w:rsidR="00F20647" w:rsidRDefault="00F20647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6FBF7218" w14:textId="511E6804" w:rsidR="00F20647" w:rsidRDefault="00F20647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1E890300" w14:textId="6495DD36" w:rsidR="00F20647" w:rsidRDefault="00F20647" w:rsidP="00FC751A">
            <w:pPr>
              <w:pStyle w:val="TableBodyText"/>
            </w:pPr>
          </w:p>
        </w:tc>
      </w:tr>
      <w:tr w:rsidR="00F20647" w:rsidRPr="007224F6" w14:paraId="3023EBD7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2EEA7E10" w14:textId="77777777" w:rsidR="00F20647" w:rsidRDefault="00F20647" w:rsidP="00FC751A">
            <w:pPr>
              <w:pStyle w:val="TableBodyText"/>
            </w:pPr>
            <w:r>
              <w:t>Password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74F2FA69" w14:textId="77777777" w:rsidR="00F20647" w:rsidRDefault="00F20647" w:rsidP="00FC751A">
            <w:pPr>
              <w:pStyle w:val="TableBodyText"/>
            </w:pPr>
            <w:r>
              <w:t>Password</w:t>
            </w:r>
          </w:p>
        </w:tc>
        <w:tc>
          <w:tcPr>
            <w:tcW w:w="766" w:type="pct"/>
            <w:shd w:val="clear" w:color="auto" w:fill="auto"/>
          </w:tcPr>
          <w:p w14:paraId="287D7CBE" w14:textId="77777777" w:rsidR="00F20647" w:rsidRDefault="00F20647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71273C65" w14:textId="16894808" w:rsidR="00F20647" w:rsidRDefault="00F20647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0944D173" w14:textId="645440AC" w:rsidR="00F20647" w:rsidRDefault="00F20647" w:rsidP="00FC751A">
            <w:pPr>
              <w:pStyle w:val="TableBodyText"/>
            </w:pPr>
          </w:p>
        </w:tc>
      </w:tr>
      <w:tr w:rsidR="00F20647" w:rsidRPr="007224F6" w14:paraId="5B7AC11C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273F811F" w14:textId="7F95087D" w:rsidR="00F20647" w:rsidRDefault="00F20647" w:rsidP="00FC751A">
            <w:pPr>
              <w:pStyle w:val="TableBodyText"/>
            </w:pPr>
            <w:r>
              <w:t>Image (Portfolio)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4A49550F" w14:textId="185FAB66" w:rsidR="00F20647" w:rsidRDefault="00F20647" w:rsidP="00FC751A">
            <w:pPr>
              <w:pStyle w:val="TableBodyText"/>
            </w:pPr>
            <w:r>
              <w:t>STR</w:t>
            </w:r>
          </w:p>
        </w:tc>
        <w:tc>
          <w:tcPr>
            <w:tcW w:w="766" w:type="pct"/>
            <w:shd w:val="clear" w:color="auto" w:fill="auto"/>
          </w:tcPr>
          <w:p w14:paraId="7A50EF45" w14:textId="15D9AC83" w:rsidR="00F20647" w:rsidRDefault="00F80992" w:rsidP="00FC751A">
            <w:pPr>
              <w:pStyle w:val="TableBodyText"/>
            </w:pPr>
            <w:r>
              <w:t>Y</w:t>
            </w:r>
          </w:p>
        </w:tc>
        <w:tc>
          <w:tcPr>
            <w:tcW w:w="766" w:type="pct"/>
            <w:shd w:val="clear" w:color="auto" w:fill="auto"/>
          </w:tcPr>
          <w:p w14:paraId="0DF82D92" w14:textId="77777777" w:rsidR="00F20647" w:rsidRDefault="00F20647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04F8E520" w14:textId="77777777" w:rsidR="00F20647" w:rsidRDefault="00F20647" w:rsidP="00FC751A">
            <w:pPr>
              <w:pStyle w:val="TableBodyText"/>
            </w:pPr>
          </w:p>
        </w:tc>
      </w:tr>
      <w:tr w:rsidR="00F20647" w:rsidRPr="007224F6" w14:paraId="43016162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50E4AA3F" w14:textId="73634D40" w:rsidR="00F20647" w:rsidRDefault="00F20647" w:rsidP="00FC751A">
            <w:pPr>
              <w:pStyle w:val="TableBodyText"/>
            </w:pPr>
            <w:r>
              <w:t>BIO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6F641CFC" w14:textId="2729D5EC" w:rsidR="00F20647" w:rsidRDefault="00F20647" w:rsidP="00FC751A">
            <w:pPr>
              <w:pStyle w:val="TableBodyText"/>
            </w:pPr>
            <w:r>
              <w:t>STR</w:t>
            </w:r>
          </w:p>
        </w:tc>
        <w:tc>
          <w:tcPr>
            <w:tcW w:w="766" w:type="pct"/>
            <w:shd w:val="clear" w:color="auto" w:fill="auto"/>
          </w:tcPr>
          <w:p w14:paraId="6EB8D12D" w14:textId="118FC6A1" w:rsidR="00F20647" w:rsidRDefault="00F20647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433D9F43" w14:textId="77777777" w:rsidR="00F20647" w:rsidRDefault="00F20647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2E13A72E" w14:textId="7C5B5E51" w:rsidR="00F20647" w:rsidRDefault="00F20647" w:rsidP="00FC751A">
            <w:pPr>
              <w:pStyle w:val="TableBodyText"/>
            </w:pPr>
          </w:p>
        </w:tc>
      </w:tr>
      <w:tr w:rsidR="00675F7D" w:rsidRPr="007224F6" w14:paraId="77DC33FB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68745B4C" w14:textId="5740747A" w:rsidR="00675F7D" w:rsidRDefault="00675F7D" w:rsidP="00FC751A">
            <w:pPr>
              <w:pStyle w:val="TableBodyText"/>
            </w:pPr>
            <w:r>
              <w:t>HomeAddress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52DF5924" w14:textId="0DE674D2" w:rsidR="00675F7D" w:rsidRDefault="00675F7D" w:rsidP="00FC751A">
            <w:pPr>
              <w:pStyle w:val="TableBodyText"/>
            </w:pPr>
            <w:r>
              <w:t>STR</w:t>
            </w:r>
          </w:p>
        </w:tc>
        <w:tc>
          <w:tcPr>
            <w:tcW w:w="766" w:type="pct"/>
            <w:shd w:val="clear" w:color="auto" w:fill="auto"/>
          </w:tcPr>
          <w:p w14:paraId="5D6B9E8E" w14:textId="77FF9DBB" w:rsidR="00675F7D" w:rsidRDefault="00F80992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04AE9DAF" w14:textId="77777777" w:rsidR="00675F7D" w:rsidRDefault="00675F7D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39E3EBDC" w14:textId="4F053815" w:rsidR="00675F7D" w:rsidRDefault="00675F7D" w:rsidP="00FC751A">
            <w:pPr>
              <w:pStyle w:val="TableBodyText"/>
            </w:pPr>
            <w:r>
              <w:t>Permanent Home Address (If applicable)</w:t>
            </w:r>
          </w:p>
        </w:tc>
      </w:tr>
      <w:tr w:rsidR="00675F7D" w:rsidRPr="007224F6" w14:paraId="271A8869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1534644E" w14:textId="0298DC36" w:rsidR="00675F7D" w:rsidRDefault="00675F7D" w:rsidP="00FC751A">
            <w:pPr>
              <w:pStyle w:val="TableBodyText"/>
            </w:pPr>
            <w:r>
              <w:t>ListingID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15F8B26B" w14:textId="6DDE1869" w:rsidR="00675F7D" w:rsidRDefault="00675F7D" w:rsidP="00FC751A">
            <w:pPr>
              <w:pStyle w:val="TableBodyText"/>
            </w:pPr>
            <w:r>
              <w:t>STR</w:t>
            </w:r>
          </w:p>
        </w:tc>
        <w:tc>
          <w:tcPr>
            <w:tcW w:w="766" w:type="pct"/>
            <w:shd w:val="clear" w:color="auto" w:fill="auto"/>
          </w:tcPr>
          <w:p w14:paraId="00E1818D" w14:textId="5ABBDBC7" w:rsidR="00675F7D" w:rsidRDefault="00F80992" w:rsidP="00FC751A">
            <w:pPr>
              <w:pStyle w:val="TableBodyText"/>
            </w:pPr>
            <w:r>
              <w:t>Y</w:t>
            </w:r>
          </w:p>
        </w:tc>
        <w:tc>
          <w:tcPr>
            <w:tcW w:w="766" w:type="pct"/>
            <w:shd w:val="clear" w:color="auto" w:fill="auto"/>
          </w:tcPr>
          <w:p w14:paraId="6633A70E" w14:textId="77777777" w:rsidR="00675F7D" w:rsidRDefault="00675F7D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669CC410" w14:textId="0D34239E" w:rsidR="00675F7D" w:rsidRDefault="00675F7D" w:rsidP="00FC751A">
            <w:pPr>
              <w:pStyle w:val="TableBodyText"/>
            </w:pPr>
            <w:r>
              <w:t>Associated Listing</w:t>
            </w:r>
          </w:p>
        </w:tc>
      </w:tr>
      <w:tr w:rsidR="00F20647" w:rsidRPr="007224F6" w14:paraId="4035CB00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6D1B6062" w14:textId="469CCFD7" w:rsidR="00F20647" w:rsidRDefault="00675F7D" w:rsidP="00FC751A">
            <w:pPr>
              <w:pStyle w:val="TableBodyText"/>
            </w:pPr>
            <w:r>
              <w:t>Last Login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4E4D822B" w14:textId="77777777" w:rsidR="00F20647" w:rsidRDefault="00F20647" w:rsidP="00FC751A">
            <w:pPr>
              <w:pStyle w:val="TableBodyText"/>
            </w:pPr>
            <w:r>
              <w:t>DATETIME</w:t>
            </w:r>
          </w:p>
        </w:tc>
        <w:tc>
          <w:tcPr>
            <w:tcW w:w="766" w:type="pct"/>
            <w:shd w:val="clear" w:color="auto" w:fill="auto"/>
          </w:tcPr>
          <w:p w14:paraId="0E877B20" w14:textId="77777777" w:rsidR="00F20647" w:rsidRDefault="00F20647" w:rsidP="00FC751A">
            <w:pPr>
              <w:pStyle w:val="TableBodyText"/>
            </w:pPr>
            <w:r>
              <w:t>Y</w:t>
            </w:r>
          </w:p>
        </w:tc>
        <w:tc>
          <w:tcPr>
            <w:tcW w:w="766" w:type="pct"/>
            <w:shd w:val="clear" w:color="auto" w:fill="auto"/>
          </w:tcPr>
          <w:p w14:paraId="7E8B2362" w14:textId="2B9D27EF" w:rsidR="00F20647" w:rsidRDefault="00F20647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3AD95F9D" w14:textId="69141426" w:rsidR="00F20647" w:rsidRDefault="00F20647" w:rsidP="00FC751A">
            <w:pPr>
              <w:pStyle w:val="TableBodyText"/>
            </w:pPr>
            <w:r>
              <w:t>Session</w:t>
            </w:r>
            <w:r>
              <w:t xml:space="preserve"> / JWT </w:t>
            </w:r>
          </w:p>
        </w:tc>
      </w:tr>
    </w:tbl>
    <w:p w14:paraId="000C8BB4" w14:textId="77777777" w:rsidR="00675F7D" w:rsidRDefault="00675F7D" w:rsidP="00191FBB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F20647" w:rsidRPr="00A270A1" w14:paraId="0E6B2A12" w14:textId="77777777" w:rsidTr="00FC751A">
        <w:trPr>
          <w:trHeight w:val="288"/>
        </w:trPr>
        <w:tc>
          <w:tcPr>
            <w:tcW w:w="5000" w:type="pct"/>
            <w:tcBorders>
              <w:bottom w:val="dotted" w:sz="4" w:space="0" w:color="62676E"/>
            </w:tcBorders>
            <w:shd w:val="clear" w:color="auto" w:fill="F24F4F"/>
            <w:vAlign w:val="center"/>
          </w:tcPr>
          <w:p w14:paraId="3BE9ABA8" w14:textId="6431DD08" w:rsidR="00F20647" w:rsidRPr="0033531C" w:rsidRDefault="00F20647" w:rsidP="00675F7D">
            <w:pPr>
              <w:pStyle w:val="Heading1"/>
            </w:pPr>
            <w:r>
              <w:rPr>
                <w:bdr w:val="nil"/>
              </w:rPr>
              <w:lastRenderedPageBreak/>
              <w:t>ROUTING</w:t>
            </w:r>
            <w:r w:rsidRPr="0033531C">
              <w:rPr>
                <w:bdr w:val="nil"/>
              </w:rPr>
              <w:t>:</w:t>
            </w:r>
            <w:r>
              <w:rPr>
                <w:bdr w:val="nil"/>
              </w:rPr>
              <w:t xml:space="preserve"> </w:t>
            </w:r>
            <w:r w:rsidR="00703A20">
              <w:rPr>
                <w:bdr w:val="nil"/>
              </w:rPr>
              <w:t>userRouter.js</w:t>
            </w:r>
          </w:p>
        </w:tc>
      </w:tr>
    </w:tbl>
    <w:tbl>
      <w:tblPr>
        <w:tblStyle w:val="TableGrid"/>
        <w:tblW w:w="5000" w:type="pct"/>
        <w:tblBorders>
          <w:top w:val="dotted" w:sz="4" w:space="0" w:color="62676E"/>
          <w:left w:val="dotted" w:sz="4" w:space="0" w:color="62676E"/>
          <w:bottom w:val="dotted" w:sz="4" w:space="0" w:color="62676E"/>
          <w:right w:val="dotted" w:sz="4" w:space="0" w:color="62676E"/>
          <w:insideH w:val="dotted" w:sz="4" w:space="0" w:color="62676E"/>
          <w:insideV w:val="dotted" w:sz="4" w:space="0" w:color="62676E"/>
        </w:tblBorders>
        <w:shd w:val="clear" w:color="auto" w:fill="F34F4F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251"/>
        <w:gridCol w:w="2118"/>
        <w:gridCol w:w="4625"/>
        <w:gridCol w:w="5396"/>
      </w:tblGrid>
      <w:tr w:rsidR="00F20647" w:rsidRPr="007224F6" w14:paraId="194E6B38" w14:textId="77777777" w:rsidTr="00FC751A">
        <w:trPr>
          <w:trHeight w:val="20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4039A671" w14:textId="77777777" w:rsidR="00F20647" w:rsidRDefault="00F20647" w:rsidP="00FC751A">
            <w:pPr>
              <w:pStyle w:val="TableBodyText"/>
            </w:pPr>
            <w:r>
              <w:t>VERB</w:t>
            </w:r>
          </w:p>
        </w:tc>
        <w:tc>
          <w:tcPr>
            <w:tcW w:w="736" w:type="pct"/>
            <w:shd w:val="clear" w:color="auto" w:fill="F3F6F9"/>
            <w:tcMar>
              <w:top w:w="115" w:type="dxa"/>
              <w:bottom w:w="115" w:type="dxa"/>
            </w:tcMar>
          </w:tcPr>
          <w:p w14:paraId="7EB315D6" w14:textId="77777777" w:rsidR="00F20647" w:rsidRDefault="00F20647" w:rsidP="00FC751A">
            <w:pPr>
              <w:pStyle w:val="TableBodyText"/>
            </w:pPr>
            <w:r>
              <w:t>ROUTE</w:t>
            </w:r>
          </w:p>
        </w:tc>
        <w:tc>
          <w:tcPr>
            <w:tcW w:w="1607" w:type="pct"/>
            <w:shd w:val="clear" w:color="auto" w:fill="F3F6F9"/>
          </w:tcPr>
          <w:p w14:paraId="3759BC50" w14:textId="77777777" w:rsidR="00F20647" w:rsidRDefault="00F20647" w:rsidP="00FC751A">
            <w:pPr>
              <w:pStyle w:val="TableBodyText"/>
            </w:pPr>
            <w:r>
              <w:t>ACTION</w:t>
            </w:r>
          </w:p>
        </w:tc>
        <w:tc>
          <w:tcPr>
            <w:tcW w:w="1875" w:type="pct"/>
            <w:shd w:val="clear" w:color="auto" w:fill="F3F6F9"/>
          </w:tcPr>
          <w:p w14:paraId="089A0F6D" w14:textId="77777777" w:rsidR="00F20647" w:rsidRDefault="00F20647" w:rsidP="00FC751A">
            <w:pPr>
              <w:pStyle w:val="TableBodyText"/>
            </w:pPr>
            <w:r>
              <w:t>DESCRIPTION (See roles)</w:t>
            </w:r>
          </w:p>
        </w:tc>
      </w:tr>
      <w:tr w:rsidR="00675F7D" w:rsidRPr="007224F6" w14:paraId="742BF8A4" w14:textId="77777777" w:rsidTr="00FC751A">
        <w:trPr>
          <w:trHeight w:val="20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7073F3AB" w14:textId="325CFE03" w:rsidR="00675F7D" w:rsidRDefault="00675F7D" w:rsidP="00675F7D">
            <w:pPr>
              <w:pStyle w:val="TableBodyText"/>
            </w:pPr>
            <w:r w:rsidRPr="00593F37">
              <w:t>GET</w:t>
            </w:r>
          </w:p>
        </w:tc>
        <w:tc>
          <w:tcPr>
            <w:tcW w:w="736" w:type="pct"/>
            <w:shd w:val="clear" w:color="auto" w:fill="auto"/>
            <w:tcMar>
              <w:top w:w="115" w:type="dxa"/>
              <w:bottom w:w="115" w:type="dxa"/>
            </w:tcMar>
          </w:tcPr>
          <w:p w14:paraId="2B57ED65" w14:textId="3C8574E2" w:rsidR="00675F7D" w:rsidRDefault="00675F7D" w:rsidP="00675F7D">
            <w:pPr>
              <w:pStyle w:val="TableBodyText"/>
            </w:pPr>
            <w:r>
              <w:t>'</w:t>
            </w:r>
            <w:r w:rsidRPr="00910327">
              <w:t>/</w:t>
            </w:r>
            <w:r>
              <w:t>user</w:t>
            </w:r>
            <w:r>
              <w:t>/list'</w:t>
            </w:r>
          </w:p>
        </w:tc>
        <w:tc>
          <w:tcPr>
            <w:tcW w:w="1607" w:type="pct"/>
            <w:shd w:val="clear" w:color="auto" w:fill="auto"/>
          </w:tcPr>
          <w:p w14:paraId="673B0259" w14:textId="2C08843E" w:rsidR="00675F7D" w:rsidRDefault="00675F7D" w:rsidP="00675F7D">
            <w:pPr>
              <w:pStyle w:val="TableBodyText"/>
            </w:pPr>
            <w:r w:rsidRPr="00F204D0">
              <w:t>@</w:t>
            </w:r>
            <w:r w:rsidR="00703A20">
              <w:t>user</w:t>
            </w:r>
            <w:r w:rsidRPr="00F204D0">
              <w:t xml:space="preserve"> = </w:t>
            </w:r>
            <w:proofErr w:type="spellStart"/>
            <w:r w:rsidR="00703A20">
              <w:t>User</w:t>
            </w:r>
            <w:r w:rsidRPr="00F204D0">
              <w:t>.All</w:t>
            </w:r>
            <w:proofErr w:type="spellEnd"/>
          </w:p>
        </w:tc>
        <w:tc>
          <w:tcPr>
            <w:tcW w:w="1875" w:type="pct"/>
            <w:shd w:val="clear" w:color="auto" w:fill="auto"/>
          </w:tcPr>
          <w:p w14:paraId="5DD5F52F" w14:textId="1001A93F" w:rsidR="00675F7D" w:rsidRDefault="00675F7D" w:rsidP="00675F7D">
            <w:pPr>
              <w:pStyle w:val="TableBodyText"/>
            </w:pPr>
            <w:proofErr w:type="spellStart"/>
            <w:r>
              <w:t>FindAll</w:t>
            </w:r>
            <w:proofErr w:type="spellEnd"/>
            <w:r w:rsidRPr="004E6576">
              <w:t xml:space="preserve"> </w:t>
            </w:r>
          </w:p>
        </w:tc>
      </w:tr>
      <w:tr w:rsidR="00675F7D" w:rsidRPr="007224F6" w14:paraId="09C0FD40" w14:textId="77777777" w:rsidTr="00FC751A">
        <w:trPr>
          <w:trHeight w:val="20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55EEB359" w14:textId="1BAABC51" w:rsidR="00675F7D" w:rsidRDefault="00675F7D" w:rsidP="00675F7D">
            <w:pPr>
              <w:pStyle w:val="TableBodyText"/>
            </w:pPr>
            <w:r>
              <w:t>POST</w:t>
            </w:r>
          </w:p>
        </w:tc>
        <w:tc>
          <w:tcPr>
            <w:tcW w:w="736" w:type="pct"/>
            <w:shd w:val="clear" w:color="auto" w:fill="auto"/>
            <w:tcMar>
              <w:top w:w="115" w:type="dxa"/>
              <w:bottom w:w="115" w:type="dxa"/>
            </w:tcMar>
          </w:tcPr>
          <w:p w14:paraId="41633C44" w14:textId="013871F1" w:rsidR="00675F7D" w:rsidRDefault="00675F7D" w:rsidP="00675F7D">
            <w:pPr>
              <w:pStyle w:val="TableBodyText"/>
            </w:pPr>
            <w:r>
              <w:t>'</w:t>
            </w:r>
            <w:r w:rsidRPr="00910327">
              <w:t>/</w:t>
            </w:r>
            <w:r>
              <w:t>user</w:t>
            </w:r>
            <w:r w:rsidRPr="00910327">
              <w:t>/new</w:t>
            </w:r>
            <w:r>
              <w:t>/'</w:t>
            </w:r>
          </w:p>
        </w:tc>
        <w:tc>
          <w:tcPr>
            <w:tcW w:w="1607" w:type="pct"/>
            <w:shd w:val="clear" w:color="auto" w:fill="auto"/>
          </w:tcPr>
          <w:p w14:paraId="170BDBDD" w14:textId="46959B90" w:rsidR="00675F7D" w:rsidRDefault="00675F7D" w:rsidP="00675F7D">
            <w:pPr>
              <w:pStyle w:val="TableBodyText"/>
            </w:pPr>
            <w:r w:rsidRPr="00F204D0">
              <w:t>@</w:t>
            </w:r>
            <w:r w:rsidR="00703A20">
              <w:t>user</w:t>
            </w:r>
            <w:r w:rsidRPr="00F204D0">
              <w:t xml:space="preserve"> = </w:t>
            </w:r>
            <w:proofErr w:type="spellStart"/>
            <w:r w:rsidR="00703A20">
              <w:t>User</w:t>
            </w:r>
            <w:r w:rsidRPr="00F204D0">
              <w:t>.new</w:t>
            </w:r>
            <w:proofErr w:type="spellEnd"/>
            <w:r>
              <w:t xml:space="preserve"> via form</w:t>
            </w:r>
          </w:p>
        </w:tc>
        <w:tc>
          <w:tcPr>
            <w:tcW w:w="1875" w:type="pct"/>
            <w:shd w:val="clear" w:color="auto" w:fill="auto"/>
          </w:tcPr>
          <w:p w14:paraId="3CFE7AFC" w14:textId="1738AE0F" w:rsidR="00675F7D" w:rsidRDefault="00675F7D" w:rsidP="00675F7D">
            <w:pPr>
              <w:pStyle w:val="TableBodyText"/>
            </w:pPr>
            <w:proofErr w:type="gramStart"/>
            <w:r>
              <w:t>.post</w:t>
            </w:r>
            <w:proofErr w:type="gramEnd"/>
            <w:r>
              <w:t xml:space="preserve"> + </w:t>
            </w:r>
            <w:r w:rsidRPr="00BC7390">
              <w:t>${</w:t>
            </w:r>
            <w:proofErr w:type="spellStart"/>
            <w:r w:rsidRPr="00BC7390">
              <w:t>req.body.</w:t>
            </w:r>
            <w:r w:rsidR="00703A20">
              <w:t>User</w:t>
            </w:r>
            <w:r>
              <w:t>N</w:t>
            </w:r>
            <w:r w:rsidRPr="00BC7390">
              <w:t>ame</w:t>
            </w:r>
            <w:proofErr w:type="spellEnd"/>
            <w:r w:rsidRPr="00BC7390">
              <w:t>}</w:t>
            </w:r>
          </w:p>
        </w:tc>
      </w:tr>
      <w:tr w:rsidR="00675F7D" w:rsidRPr="007224F6" w14:paraId="3EF6A159" w14:textId="77777777" w:rsidTr="00FC751A">
        <w:trPr>
          <w:trHeight w:val="20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4BC042B6" w14:textId="7B2993AD" w:rsidR="00675F7D" w:rsidRDefault="00675F7D" w:rsidP="00675F7D">
            <w:pPr>
              <w:pStyle w:val="TableBodyText"/>
            </w:pPr>
            <w:r>
              <w:t>ADMIN REDIRECT</w:t>
            </w:r>
          </w:p>
        </w:tc>
        <w:tc>
          <w:tcPr>
            <w:tcW w:w="736" w:type="pct"/>
            <w:shd w:val="clear" w:color="auto" w:fill="auto"/>
            <w:tcMar>
              <w:top w:w="115" w:type="dxa"/>
              <w:bottom w:w="115" w:type="dxa"/>
            </w:tcMar>
          </w:tcPr>
          <w:p w14:paraId="29CC1E61" w14:textId="2B1A5DE1" w:rsidR="00675F7D" w:rsidRDefault="00675F7D" w:rsidP="00675F7D">
            <w:pPr>
              <w:pStyle w:val="TableBodyText"/>
            </w:pPr>
            <w:r>
              <w:t>'</w:t>
            </w:r>
            <w:r w:rsidRPr="00910327">
              <w:t>/</w:t>
            </w:r>
            <w:r>
              <w:t>user</w:t>
            </w:r>
            <w:r>
              <w:t>/success'</w:t>
            </w:r>
          </w:p>
        </w:tc>
        <w:tc>
          <w:tcPr>
            <w:tcW w:w="1607" w:type="pct"/>
            <w:shd w:val="clear" w:color="auto" w:fill="auto"/>
          </w:tcPr>
          <w:p w14:paraId="16B6360C" w14:textId="30629C26" w:rsidR="00675F7D" w:rsidRDefault="00675F7D" w:rsidP="00675F7D">
            <w:pPr>
              <w:pStyle w:val="TableBodyText"/>
            </w:pPr>
            <w:r w:rsidRPr="00F204D0">
              <w:t>@</w:t>
            </w:r>
            <w:r w:rsidR="00703A20">
              <w:t>user</w:t>
            </w:r>
            <w:r w:rsidRPr="00F204D0">
              <w:t xml:space="preserve"> = </w:t>
            </w:r>
            <w:proofErr w:type="spellStart"/>
            <w:r w:rsidR="00703A20">
              <w:t>User</w:t>
            </w:r>
            <w:r w:rsidRPr="00F204D0">
              <w:t>.</w:t>
            </w:r>
            <w:r>
              <w:t>put</w:t>
            </w:r>
            <w:proofErr w:type="spellEnd"/>
            <w:r w:rsidRPr="00F204D0">
              <w:t>(</w:t>
            </w:r>
            <w:proofErr w:type="spellStart"/>
            <w:r w:rsidR="00703A20">
              <w:t>user</w:t>
            </w:r>
            <w:r w:rsidRPr="00F204D0">
              <w:t>_params</w:t>
            </w:r>
            <w:proofErr w:type="spellEnd"/>
            <w:r w:rsidRPr="00F204D0">
              <w:t>) + redirect</w:t>
            </w:r>
          </w:p>
        </w:tc>
        <w:tc>
          <w:tcPr>
            <w:tcW w:w="1875" w:type="pct"/>
            <w:shd w:val="clear" w:color="auto" w:fill="auto"/>
          </w:tcPr>
          <w:p w14:paraId="674436C9" w14:textId="5DA702EF" w:rsidR="00675F7D" w:rsidRDefault="00675F7D" w:rsidP="00675F7D">
            <w:pPr>
              <w:pStyle w:val="TableBodyText"/>
            </w:pPr>
            <w:proofErr w:type="gramStart"/>
            <w:r>
              <w:t>.redirect</w:t>
            </w:r>
            <w:proofErr w:type="gramEnd"/>
            <w:r>
              <w:t xml:space="preserve"> to Add_new_</w:t>
            </w:r>
            <w:r w:rsidR="00703A20">
              <w:t>user</w:t>
            </w:r>
            <w:r>
              <w:t>_success.js</w:t>
            </w:r>
          </w:p>
        </w:tc>
      </w:tr>
      <w:tr w:rsidR="00675F7D" w:rsidRPr="007224F6" w14:paraId="3BE3C594" w14:textId="77777777" w:rsidTr="00FC751A">
        <w:trPr>
          <w:trHeight w:val="20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1698B57E" w14:textId="0D739618" w:rsidR="00675F7D" w:rsidRDefault="00675F7D" w:rsidP="00675F7D">
            <w:pPr>
              <w:pStyle w:val="TableBodyText"/>
            </w:pPr>
            <w:r w:rsidRPr="00593F37">
              <w:t>GET / ID</w:t>
            </w:r>
          </w:p>
        </w:tc>
        <w:tc>
          <w:tcPr>
            <w:tcW w:w="736" w:type="pct"/>
            <w:shd w:val="clear" w:color="auto" w:fill="auto"/>
            <w:tcMar>
              <w:top w:w="115" w:type="dxa"/>
              <w:bottom w:w="115" w:type="dxa"/>
            </w:tcMar>
          </w:tcPr>
          <w:p w14:paraId="7B77544C" w14:textId="1617EFA1" w:rsidR="00675F7D" w:rsidRDefault="00675F7D" w:rsidP="00675F7D">
            <w:pPr>
              <w:pStyle w:val="TableBodyText"/>
            </w:pPr>
            <w:r>
              <w:t>'</w:t>
            </w:r>
            <w:r w:rsidRPr="00910327">
              <w:t>/</w:t>
            </w:r>
            <w:r>
              <w:t>user</w:t>
            </w:r>
            <w:r w:rsidRPr="00910327">
              <w:t>/:id</w:t>
            </w:r>
            <w:r>
              <w:t>'</w:t>
            </w:r>
          </w:p>
        </w:tc>
        <w:tc>
          <w:tcPr>
            <w:tcW w:w="1607" w:type="pct"/>
            <w:shd w:val="clear" w:color="auto" w:fill="auto"/>
          </w:tcPr>
          <w:p w14:paraId="2BE9EA49" w14:textId="5023481E" w:rsidR="00675F7D" w:rsidRDefault="00675F7D" w:rsidP="00675F7D">
            <w:pPr>
              <w:pStyle w:val="TableBodyText"/>
            </w:pPr>
            <w:r w:rsidRPr="00F204D0">
              <w:t>@</w:t>
            </w:r>
            <w:r w:rsidR="00703A20">
              <w:t>user</w:t>
            </w:r>
            <w:r w:rsidRPr="00F204D0">
              <w:t xml:space="preserve"> = </w:t>
            </w:r>
            <w:proofErr w:type="spellStart"/>
            <w:r w:rsidR="00703A20">
              <w:t>User</w:t>
            </w:r>
            <w:r w:rsidRPr="00F204D0">
              <w:t>.find</w:t>
            </w:r>
            <w:proofErr w:type="spellEnd"/>
            <w:r w:rsidRPr="00F204D0">
              <w:t>(params[:id])</w:t>
            </w:r>
          </w:p>
        </w:tc>
        <w:tc>
          <w:tcPr>
            <w:tcW w:w="1875" w:type="pct"/>
            <w:shd w:val="clear" w:color="auto" w:fill="auto"/>
          </w:tcPr>
          <w:p w14:paraId="47CDC3F7" w14:textId="359521FD" w:rsidR="00675F7D" w:rsidRDefault="00675F7D" w:rsidP="00675F7D">
            <w:pPr>
              <w:pStyle w:val="TableBodyText"/>
            </w:pPr>
            <w:proofErr w:type="spellStart"/>
            <w:r>
              <w:t>FindbyID</w:t>
            </w:r>
            <w:proofErr w:type="spellEnd"/>
            <w:r>
              <w:t xml:space="preserve"> = a specific </w:t>
            </w:r>
            <w:r w:rsidR="00703A20">
              <w:t>User</w:t>
            </w:r>
          </w:p>
        </w:tc>
      </w:tr>
      <w:tr w:rsidR="00675F7D" w:rsidRPr="007224F6" w14:paraId="07AEAC16" w14:textId="77777777" w:rsidTr="00FC751A">
        <w:trPr>
          <w:trHeight w:val="20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2C1F995B" w14:textId="7C3CE5AE" w:rsidR="00675F7D" w:rsidRDefault="00675F7D" w:rsidP="00675F7D">
            <w:pPr>
              <w:pStyle w:val="TableBodyText"/>
            </w:pPr>
            <w:r w:rsidRPr="00593F37">
              <w:t>PUT</w:t>
            </w:r>
            <w:r>
              <w:t>/PATCH/EDIT</w:t>
            </w:r>
          </w:p>
        </w:tc>
        <w:tc>
          <w:tcPr>
            <w:tcW w:w="736" w:type="pct"/>
            <w:shd w:val="clear" w:color="auto" w:fill="auto"/>
            <w:tcMar>
              <w:top w:w="115" w:type="dxa"/>
              <w:bottom w:w="115" w:type="dxa"/>
            </w:tcMar>
          </w:tcPr>
          <w:p w14:paraId="534B02B0" w14:textId="46EB0354" w:rsidR="00675F7D" w:rsidRDefault="00675F7D" w:rsidP="00675F7D">
            <w:pPr>
              <w:pStyle w:val="TableBodyText"/>
            </w:pPr>
            <w:r>
              <w:t>'</w:t>
            </w:r>
            <w:r w:rsidRPr="00910327">
              <w:t>/</w:t>
            </w:r>
            <w:r>
              <w:t>user</w:t>
            </w:r>
            <w:r w:rsidRPr="00910327">
              <w:t>/:id</w:t>
            </w:r>
            <w:r>
              <w:t>/update'</w:t>
            </w:r>
          </w:p>
        </w:tc>
        <w:tc>
          <w:tcPr>
            <w:tcW w:w="1607" w:type="pct"/>
            <w:shd w:val="clear" w:color="auto" w:fill="auto"/>
          </w:tcPr>
          <w:p w14:paraId="7FB2F07A" w14:textId="4177C020" w:rsidR="00675F7D" w:rsidRDefault="00675F7D" w:rsidP="00675F7D">
            <w:pPr>
              <w:pStyle w:val="TableBodyText"/>
            </w:pPr>
            <w:r w:rsidRPr="00F204D0">
              <w:t>@</w:t>
            </w:r>
            <w:proofErr w:type="gramStart"/>
            <w:r w:rsidR="00703A20">
              <w:t>user</w:t>
            </w:r>
            <w:r w:rsidRPr="00F204D0">
              <w:t>.update</w:t>
            </w:r>
            <w:proofErr w:type="gramEnd"/>
            <w:r w:rsidRPr="00F204D0">
              <w:t>(</w:t>
            </w:r>
            <w:r w:rsidR="00703A20">
              <w:t>user</w:t>
            </w:r>
            <w:r w:rsidRPr="00F204D0">
              <w:t>_params) + flash</w:t>
            </w:r>
          </w:p>
        </w:tc>
        <w:tc>
          <w:tcPr>
            <w:tcW w:w="1875" w:type="pct"/>
            <w:shd w:val="clear" w:color="auto" w:fill="auto"/>
          </w:tcPr>
          <w:p w14:paraId="0EC070A9" w14:textId="681CD4AE" w:rsidR="00675F7D" w:rsidRDefault="00675F7D" w:rsidP="00675F7D">
            <w:pPr>
              <w:pStyle w:val="TableBodyText"/>
            </w:pPr>
            <w:proofErr w:type="spellStart"/>
            <w:r>
              <w:t>UpdatebyID</w:t>
            </w:r>
            <w:proofErr w:type="spellEnd"/>
            <w:r>
              <w:t xml:space="preserve"> with (async + promise)</w:t>
            </w:r>
          </w:p>
        </w:tc>
      </w:tr>
      <w:tr w:rsidR="00675F7D" w:rsidRPr="007224F6" w14:paraId="797362EC" w14:textId="77777777" w:rsidTr="00FC751A">
        <w:trPr>
          <w:trHeight w:val="20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530C6D4E" w14:textId="74367DFE" w:rsidR="00675F7D" w:rsidRDefault="00675F7D" w:rsidP="00675F7D">
            <w:pPr>
              <w:pStyle w:val="TableBodyText"/>
            </w:pPr>
            <w:r w:rsidRPr="00593F37">
              <w:t>DELETE</w:t>
            </w:r>
            <w:r>
              <w:t xml:space="preserve"> / ID</w:t>
            </w:r>
          </w:p>
        </w:tc>
        <w:tc>
          <w:tcPr>
            <w:tcW w:w="736" w:type="pct"/>
            <w:shd w:val="clear" w:color="auto" w:fill="auto"/>
            <w:tcMar>
              <w:top w:w="115" w:type="dxa"/>
              <w:bottom w:w="115" w:type="dxa"/>
            </w:tcMar>
          </w:tcPr>
          <w:p w14:paraId="1ECA34B6" w14:textId="28B428B6" w:rsidR="00675F7D" w:rsidRDefault="00675F7D" w:rsidP="00675F7D">
            <w:pPr>
              <w:pStyle w:val="TableBodyText"/>
            </w:pPr>
            <w:r>
              <w:t>'</w:t>
            </w:r>
            <w:r w:rsidRPr="00910327">
              <w:t>/</w:t>
            </w:r>
            <w:r>
              <w:t>user</w:t>
            </w:r>
            <w:r w:rsidRPr="00910327">
              <w:t>/:id</w:t>
            </w:r>
            <w:r>
              <w:t>/delete'</w:t>
            </w:r>
          </w:p>
        </w:tc>
        <w:tc>
          <w:tcPr>
            <w:tcW w:w="1607" w:type="pct"/>
            <w:shd w:val="clear" w:color="auto" w:fill="auto"/>
          </w:tcPr>
          <w:p w14:paraId="4E54E8C2" w14:textId="1D78272A" w:rsidR="00675F7D" w:rsidRDefault="00675F7D" w:rsidP="00675F7D">
            <w:pPr>
              <w:pStyle w:val="TableBodyText"/>
            </w:pPr>
            <w:r w:rsidRPr="00F204D0">
              <w:t>@</w:t>
            </w:r>
            <w:proofErr w:type="gramStart"/>
            <w:r w:rsidR="00703A20">
              <w:t>user</w:t>
            </w:r>
            <w:r w:rsidRPr="00F204D0">
              <w:t>.destroy</w:t>
            </w:r>
            <w:proofErr w:type="gramEnd"/>
            <w:r w:rsidRPr="00F204D0">
              <w:t>(params[:id])</w:t>
            </w:r>
          </w:p>
        </w:tc>
        <w:tc>
          <w:tcPr>
            <w:tcW w:w="1875" w:type="pct"/>
            <w:shd w:val="clear" w:color="auto" w:fill="auto"/>
          </w:tcPr>
          <w:p w14:paraId="2A722E9F" w14:textId="359A204F" w:rsidR="00675F7D" w:rsidRDefault="00675F7D" w:rsidP="00675F7D">
            <w:pPr>
              <w:pStyle w:val="TableBodyText"/>
            </w:pPr>
            <w:proofErr w:type="spellStart"/>
            <w:r>
              <w:t>DeleteByID</w:t>
            </w:r>
            <w:proofErr w:type="spellEnd"/>
            <w:r>
              <w:t xml:space="preserve"> + confirmation delete</w:t>
            </w:r>
          </w:p>
        </w:tc>
      </w:tr>
    </w:tbl>
    <w:p w14:paraId="54166BDB" w14:textId="77777777" w:rsidR="00787D11" w:rsidRDefault="00787D11" w:rsidP="00191FBB"/>
    <w:p w14:paraId="6F97C255" w14:textId="7FCB24E5" w:rsidR="00787D11" w:rsidRDefault="00191FBB" w:rsidP="00191FBB">
      <w:r>
        <w:t>The userRouter.js will need to include a default role assignment, and field validations when a new user is created</w:t>
      </w:r>
    </w:p>
    <w:p w14:paraId="4F3D4AA8" w14:textId="77777777" w:rsidR="00191FBB" w:rsidRDefault="00191FBB" w:rsidP="00191FBB"/>
    <w:p w14:paraId="3AC75804" w14:textId="2F5373C8" w:rsidR="00F20647" w:rsidRDefault="00F20647" w:rsidP="00191FBB"/>
    <w:p w14:paraId="2F8D8C9C" w14:textId="4BFA2331" w:rsidR="00191FBB" w:rsidRDefault="00191FBB" w:rsidP="00191FBB">
      <w:pPr>
        <w:pStyle w:val="Heading3"/>
      </w:pPr>
      <w:r>
        <w:t>Testing in Postman</w:t>
      </w:r>
    </w:p>
    <w:p w14:paraId="6704DF60" w14:textId="4E9E6E6E" w:rsidR="00F20647" w:rsidRDefault="00507DD6" w:rsidP="00191FBB">
      <w:r>
        <w:t>[</w:t>
      </w:r>
      <w:r w:rsidR="00A53F14">
        <w:t>L</w:t>
      </w:r>
      <w:r>
        <w:t>ink to section e.g., Testing</w:t>
      </w:r>
      <w:r w:rsidR="00B9154C">
        <w:t>: Users &amp; Roles</w:t>
      </w:r>
      <w:r>
        <w:t>]</w:t>
      </w:r>
    </w:p>
    <w:p w14:paraId="5E3CA0B1" w14:textId="77777777" w:rsidR="00F20647" w:rsidRDefault="00F20647" w:rsidP="00191FBB"/>
    <w:p w14:paraId="1BFEA308" w14:textId="0FBEF103" w:rsidR="00191FBB" w:rsidRDefault="00191FBB">
      <w:r>
        <w:br w:type="page"/>
      </w:r>
    </w:p>
    <w:p w14:paraId="2B30B152" w14:textId="77777777" w:rsidR="00DC1DD3" w:rsidRDefault="00DC1DD3" w:rsidP="00191FBB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7E6694" w:rsidRPr="00A270A1" w14:paraId="7E175444" w14:textId="77777777" w:rsidTr="00635B33">
        <w:trPr>
          <w:trHeight w:val="550"/>
        </w:trPr>
        <w:tc>
          <w:tcPr>
            <w:tcW w:w="5000" w:type="pct"/>
            <w:tcBorders>
              <w:bottom w:val="dotted" w:sz="4" w:space="0" w:color="62676E"/>
            </w:tcBorders>
            <w:shd w:val="clear" w:color="auto" w:fill="F24F4F"/>
            <w:vAlign w:val="center"/>
          </w:tcPr>
          <w:p w14:paraId="4D8EE5EB" w14:textId="04FAA42B" w:rsidR="007E6694" w:rsidRPr="0033531C" w:rsidRDefault="00863FCF" w:rsidP="00675F7D">
            <w:pPr>
              <w:pStyle w:val="Heading1"/>
            </w:pPr>
            <w:r>
              <w:rPr>
                <w:bdr w:val="nil"/>
              </w:rPr>
              <w:t xml:space="preserve">PROJECT </w:t>
            </w:r>
            <w:r w:rsidR="00B24F94">
              <w:rPr>
                <w:bdr w:val="nil"/>
              </w:rPr>
              <w:t>WORKFLOW</w:t>
            </w:r>
            <w:r w:rsidR="007E6694" w:rsidRPr="0033531C">
              <w:rPr>
                <w:bdr w:val="nil"/>
              </w:rPr>
              <w:t>:</w:t>
            </w:r>
            <w:r w:rsidR="007E6694">
              <w:rPr>
                <w:bdr w:val="nil"/>
              </w:rPr>
              <w:t xml:space="preserve"> </w:t>
            </w:r>
            <w:r w:rsidR="00B24F94">
              <w:rPr>
                <w:bdr w:val="nil"/>
              </w:rPr>
              <w:t>Planning, Development, Implementation</w:t>
            </w:r>
          </w:p>
        </w:tc>
      </w:tr>
    </w:tbl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704"/>
        <w:gridCol w:w="9270"/>
        <w:gridCol w:w="3416"/>
      </w:tblGrid>
      <w:tr w:rsidR="00635B33" w:rsidRPr="00635B33" w14:paraId="0A66409B" w14:textId="77777777" w:rsidTr="00C07EB5">
        <w:trPr>
          <w:trHeight w:val="26"/>
          <w:tblHeader/>
        </w:trPr>
        <w:tc>
          <w:tcPr>
            <w:tcW w:w="592" w:type="pct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6008A41F" w14:textId="77777777" w:rsidR="00670355" w:rsidRPr="0057108D" w:rsidRDefault="0057108D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Job Number</w:t>
            </w:r>
          </w:p>
        </w:tc>
        <w:tc>
          <w:tcPr>
            <w:tcW w:w="3221" w:type="pct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468D16FF" w14:textId="77777777" w:rsidR="00670355" w:rsidRPr="0057108D" w:rsidRDefault="0057108D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Business Area Requirements &amp; Description</w:t>
            </w:r>
          </w:p>
        </w:tc>
        <w:tc>
          <w:tcPr>
            <w:tcW w:w="1187" w:type="pct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2DB81765" w14:textId="77777777" w:rsidR="00670355" w:rsidRPr="0057108D" w:rsidRDefault="0057108D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Functional Area</w:t>
            </w:r>
          </w:p>
        </w:tc>
      </w:tr>
      <w:tr w:rsidR="00670355" w:rsidRPr="008E02B1" w14:paraId="2296E48B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tcBorders>
              <w:top w:val="dotted" w:sz="4" w:space="0" w:color="62676E"/>
              <w:left w:val="dotted" w:sz="4" w:space="0" w:color="4F4B44"/>
              <w:bottom w:val="dotted" w:sz="4" w:space="0" w:color="4F4B44"/>
              <w:righ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0FC935A8" w14:textId="77777777" w:rsidR="00670355" w:rsidRPr="008E02B1" w:rsidRDefault="00670355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PORT-###</w:t>
            </w:r>
          </w:p>
        </w:tc>
        <w:tc>
          <w:tcPr>
            <w:tcW w:w="3221" w:type="pct"/>
            <w:tcBorders>
              <w:top w:val="dotted" w:sz="4" w:space="0" w:color="62676E"/>
              <w:lef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351C1C1D" w14:textId="77777777" w:rsidR="00670355" w:rsidRPr="008E02B1" w:rsidRDefault="00670355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As [Role or Permission type], I need to [task name]</w:t>
            </w:r>
          </w:p>
          <w:p w14:paraId="126F5337" w14:textId="77777777" w:rsidR="00670355" w:rsidRPr="008E02B1" w:rsidRDefault="00670355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[</w:t>
            </w:r>
            <w:proofErr w:type="spellStart"/>
            <w:r w:rsidRPr="008E02B1">
              <w:rPr>
                <w:sz w:val="20"/>
                <w:szCs w:val="20"/>
              </w:rPr>
              <w:t>bgd</w:t>
            </w:r>
            <w:proofErr w:type="spellEnd"/>
            <w:r w:rsidRPr="008E02B1">
              <w:rPr>
                <w:sz w:val="20"/>
                <w:szCs w:val="20"/>
              </w:rPr>
              <w:t>: #4F4B45)</w:t>
            </w:r>
          </w:p>
        </w:tc>
        <w:tc>
          <w:tcPr>
            <w:tcW w:w="1187" w:type="pct"/>
            <w:tcBorders>
              <w:top w:val="dotted" w:sz="4" w:space="0" w:color="62676E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53D80DD1" w14:textId="2067BD0C" w:rsidR="00670355" w:rsidRPr="008E02B1" w:rsidRDefault="00670355" w:rsidP="00BA515F">
            <w:pPr>
              <w:pStyle w:val="TableBodyText"/>
              <w:rPr>
                <w:rStyle w:val="UnresolvedMention"/>
                <w:rFonts w:ascii="Century Gothic" w:hAnsi="Century Gothic"/>
                <w:color w:val="91A5BF"/>
                <w:sz w:val="20"/>
                <w:szCs w:val="20"/>
                <w:shd w:val="clear" w:color="auto" w:fill="auto"/>
              </w:rPr>
            </w:pPr>
            <w:r w:rsidRPr="008E02B1">
              <w:rPr>
                <w:rStyle w:val="UnresolvedMention"/>
                <w:rFonts w:ascii="Century Gothic" w:hAnsi="Century Gothic"/>
                <w:color w:val="91A5BF"/>
                <w:sz w:val="20"/>
                <w:szCs w:val="20"/>
                <w:shd w:val="clear" w:color="auto" w:fill="auto"/>
              </w:rPr>
              <w:t>Ex.</w:t>
            </w:r>
            <w:r w:rsidR="00595624">
              <w:rPr>
                <w:rStyle w:val="UnresolvedMention"/>
                <w:rFonts w:ascii="Century Gothic" w:hAnsi="Century Gothic"/>
                <w:color w:val="91A5BF"/>
                <w:sz w:val="20"/>
                <w:szCs w:val="20"/>
                <w:shd w:val="clear" w:color="auto" w:fill="auto"/>
              </w:rPr>
              <w:t xml:space="preserve"> </w:t>
            </w:r>
            <w:r w:rsidRPr="008E02B1">
              <w:rPr>
                <w:rStyle w:val="UnresolvedMention"/>
                <w:rFonts w:ascii="Century Gothic" w:hAnsi="Century Gothic"/>
                <w:color w:val="91A5BF"/>
                <w:sz w:val="20"/>
                <w:szCs w:val="20"/>
                <w:shd w:val="clear" w:color="auto" w:fill="auto"/>
              </w:rPr>
              <w:t>How or where will the user access this feature?</w:t>
            </w:r>
          </w:p>
        </w:tc>
      </w:tr>
      <w:tr w:rsidR="008F7EA2" w:rsidRPr="008E02B1" w14:paraId="5A2D689B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F3F6F9"/>
            <w:tcMar>
              <w:top w:w="115" w:type="dxa"/>
              <w:bottom w:w="115" w:type="dxa"/>
            </w:tcMar>
          </w:tcPr>
          <w:p w14:paraId="11CA6544" w14:textId="402586C3" w:rsidR="008F7EA2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</w:t>
            </w:r>
            <w:r w:rsidR="008F7EA2" w:rsidRPr="008E02B1">
              <w:rPr>
                <w:sz w:val="20"/>
                <w:szCs w:val="20"/>
              </w:rPr>
              <w:t>-100</w:t>
            </w:r>
          </w:p>
        </w:tc>
        <w:tc>
          <w:tcPr>
            <w:tcW w:w="3221" w:type="pct"/>
            <w:shd w:val="clear" w:color="auto" w:fill="F3F6F9"/>
            <w:tcMar>
              <w:top w:w="115" w:type="dxa"/>
              <w:bottom w:w="115" w:type="dxa"/>
            </w:tcMar>
          </w:tcPr>
          <w:p w14:paraId="1C9BA118" w14:textId="58AAB498" w:rsidR="008F7EA2" w:rsidRPr="008E02B1" w:rsidRDefault="008F7EA2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Setup Local</w:t>
            </w:r>
            <w:r w:rsidR="007305CE" w:rsidRPr="008E02B1">
              <w:rPr>
                <w:sz w:val="20"/>
                <w:szCs w:val="20"/>
              </w:rPr>
              <w:t>/ Remote d</w:t>
            </w:r>
            <w:r w:rsidRPr="008E02B1">
              <w:rPr>
                <w:sz w:val="20"/>
                <w:szCs w:val="20"/>
              </w:rPr>
              <w:t xml:space="preserve">evelopment structure, workflows and processes for </w:t>
            </w:r>
            <w:proofErr w:type="spellStart"/>
            <w:r w:rsidRPr="008E02B1">
              <w:rPr>
                <w:sz w:val="20"/>
                <w:szCs w:val="20"/>
              </w:rPr>
              <w:t>DevOPs</w:t>
            </w:r>
            <w:proofErr w:type="spellEnd"/>
            <w:r w:rsidRPr="008E02B1">
              <w:rPr>
                <w:sz w:val="20"/>
                <w:szCs w:val="20"/>
              </w:rPr>
              <w:t xml:space="preserve"> (GIT/DEV/UAT/PROD)</w:t>
            </w:r>
          </w:p>
        </w:tc>
        <w:tc>
          <w:tcPr>
            <w:tcW w:w="1187" w:type="pct"/>
            <w:shd w:val="clear" w:color="auto" w:fill="F3F6F9"/>
            <w:tcMar>
              <w:top w:w="115" w:type="dxa"/>
              <w:bottom w:w="115" w:type="dxa"/>
            </w:tcMar>
          </w:tcPr>
          <w:p w14:paraId="197FE2D3" w14:textId="379AF405" w:rsidR="008F7EA2" w:rsidRPr="008E02B1" w:rsidRDefault="008F7EA2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NAS</w:t>
            </w:r>
            <w:r w:rsidR="007305CE" w:rsidRPr="008E02B1">
              <w:rPr>
                <w:sz w:val="20"/>
                <w:szCs w:val="20"/>
              </w:rPr>
              <w:t xml:space="preserve"> &amp; Dreamhost</w:t>
            </w:r>
          </w:p>
        </w:tc>
      </w:tr>
      <w:tr w:rsidR="007305CE" w:rsidRPr="008E02B1" w14:paraId="7B03524B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auto"/>
            <w:tcMar>
              <w:top w:w="115" w:type="dxa"/>
              <w:bottom w:w="115" w:type="dxa"/>
            </w:tcMar>
          </w:tcPr>
          <w:p w14:paraId="1B12E5BE" w14:textId="2BC70E98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</w:t>
            </w:r>
            <w:r w:rsidR="007B3558">
              <w:rPr>
                <w:sz w:val="20"/>
                <w:szCs w:val="20"/>
              </w:rPr>
              <w:t>200</w:t>
            </w:r>
          </w:p>
        </w:tc>
        <w:tc>
          <w:tcPr>
            <w:tcW w:w="3221" w:type="pct"/>
            <w:shd w:val="clear" w:color="auto" w:fill="auto"/>
            <w:tcMar>
              <w:top w:w="115" w:type="dxa"/>
              <w:bottom w:w="115" w:type="dxa"/>
            </w:tcMar>
          </w:tcPr>
          <w:p w14:paraId="3F045EEC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 xml:space="preserve">Provide Documentation/learning/knowledge base accessible via the NAS (media, audio, images, PDF, </w:t>
            </w:r>
            <w:proofErr w:type="spellStart"/>
            <w:r w:rsidRPr="008E02B1">
              <w:rPr>
                <w:sz w:val="20"/>
                <w:szCs w:val="20"/>
              </w:rPr>
              <w:t>Ms</w:t>
            </w:r>
            <w:proofErr w:type="spellEnd"/>
            <w:r w:rsidRPr="008E02B1">
              <w:rPr>
                <w:sz w:val="20"/>
                <w:szCs w:val="20"/>
              </w:rPr>
              <w:t xml:space="preserve"> Word, PPT)</w:t>
            </w:r>
          </w:p>
        </w:tc>
        <w:tc>
          <w:tcPr>
            <w:tcW w:w="1187" w:type="pct"/>
            <w:shd w:val="clear" w:color="auto" w:fill="auto"/>
            <w:tcMar>
              <w:top w:w="115" w:type="dxa"/>
              <w:bottom w:w="115" w:type="dxa"/>
            </w:tcMar>
          </w:tcPr>
          <w:p w14:paraId="25BA66B7" w14:textId="69B8CFFB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Knowledge Base, Documentation</w:t>
            </w:r>
            <w:r w:rsidR="00C07EB5">
              <w:rPr>
                <w:sz w:val="20"/>
                <w:szCs w:val="20"/>
              </w:rPr>
              <w:t xml:space="preserve"> – see Envato theme for KB</w:t>
            </w:r>
          </w:p>
        </w:tc>
      </w:tr>
      <w:tr w:rsidR="007305CE" w:rsidRPr="008E02B1" w14:paraId="0388D693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F3F6F9"/>
            <w:tcMar>
              <w:top w:w="115" w:type="dxa"/>
              <w:bottom w:w="115" w:type="dxa"/>
            </w:tcMar>
          </w:tcPr>
          <w:p w14:paraId="497902F4" w14:textId="7C6226D8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PORT-300</w:t>
            </w:r>
          </w:p>
        </w:tc>
        <w:tc>
          <w:tcPr>
            <w:tcW w:w="3221" w:type="pct"/>
            <w:shd w:val="clear" w:color="auto" w:fill="F3F6F9"/>
            <w:tcMar>
              <w:top w:w="115" w:type="dxa"/>
              <w:bottom w:w="115" w:type="dxa"/>
            </w:tcMar>
          </w:tcPr>
          <w:p w14:paraId="42732049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Replicate via SSH + SSL to remote IP, then: NPM Install</w:t>
            </w:r>
          </w:p>
        </w:tc>
        <w:tc>
          <w:tcPr>
            <w:tcW w:w="1187" w:type="pct"/>
            <w:shd w:val="clear" w:color="auto" w:fill="F3F6F9"/>
            <w:tcMar>
              <w:top w:w="115" w:type="dxa"/>
              <w:bottom w:w="115" w:type="dxa"/>
            </w:tcMar>
          </w:tcPr>
          <w:p w14:paraId="55AA5B99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Networking/Security</w:t>
            </w:r>
          </w:p>
        </w:tc>
      </w:tr>
      <w:tr w:rsidR="007305CE" w:rsidRPr="008E02B1" w14:paraId="42127F9C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tcBorders>
              <w:top w:val="dotted" w:sz="4" w:space="0" w:color="4F4B44"/>
              <w:left w:val="dotted" w:sz="4" w:space="0" w:color="4F4B44"/>
              <w:bottom w:val="dotted" w:sz="4" w:space="0" w:color="4F4B44"/>
              <w:righ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339C7EA6" w14:textId="2DE7A8ED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PORT-400</w:t>
            </w:r>
          </w:p>
        </w:tc>
        <w:tc>
          <w:tcPr>
            <w:tcW w:w="3221" w:type="pct"/>
            <w:tcBorders>
              <w:lef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15B37774" w14:textId="56F2606D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Establish working directories for Local Dev, Remote Dev (Secured with SSH Logins)</w:t>
            </w:r>
          </w:p>
        </w:tc>
        <w:tc>
          <w:tcPr>
            <w:tcW w:w="1187" w:type="pct"/>
            <w:shd w:val="clear" w:color="auto" w:fill="auto"/>
            <w:tcMar>
              <w:top w:w="115" w:type="dxa"/>
              <w:bottom w:w="115" w:type="dxa"/>
            </w:tcMar>
          </w:tcPr>
          <w:p w14:paraId="20FA6C1E" w14:textId="208EE158" w:rsidR="007305CE" w:rsidRPr="008E02B1" w:rsidRDefault="00EA2298" w:rsidP="00BA515F">
            <w:pPr>
              <w:pStyle w:val="TableBodyText"/>
              <w:rPr>
                <w:rStyle w:val="UnresolvedMention"/>
                <w:rFonts w:ascii="Century Gothic" w:hAnsi="Century Gothic"/>
                <w:color w:val="91A5BF"/>
                <w:sz w:val="20"/>
                <w:szCs w:val="20"/>
                <w:shd w:val="clear" w:color="auto" w:fill="auto"/>
              </w:rPr>
            </w:pPr>
            <w:r w:rsidRPr="008E02B1">
              <w:rPr>
                <w:sz w:val="20"/>
                <w:szCs w:val="20"/>
              </w:rPr>
              <w:t>NAS &amp; Dreamhost</w:t>
            </w:r>
          </w:p>
        </w:tc>
      </w:tr>
      <w:tr w:rsidR="007305CE" w:rsidRPr="008E02B1" w14:paraId="6C4A89F0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F3F6F9"/>
            <w:tcMar>
              <w:top w:w="115" w:type="dxa"/>
              <w:bottom w:w="115" w:type="dxa"/>
            </w:tcMar>
          </w:tcPr>
          <w:p w14:paraId="5AB64CCD" w14:textId="3957667F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</w:t>
            </w:r>
            <w:r w:rsidR="00EA2298" w:rsidRPr="008E02B1">
              <w:rPr>
                <w:sz w:val="20"/>
                <w:szCs w:val="20"/>
              </w:rPr>
              <w:t>5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shd w:val="clear" w:color="auto" w:fill="F3F6F9"/>
            <w:tcMar>
              <w:top w:w="115" w:type="dxa"/>
              <w:bottom w:w="115" w:type="dxa"/>
            </w:tcMar>
          </w:tcPr>
          <w:p w14:paraId="1EAD391B" w14:textId="341565BC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 xml:space="preserve">Assign/verify </w:t>
            </w:r>
            <w:r w:rsidR="00595624">
              <w:rPr>
                <w:sz w:val="20"/>
                <w:szCs w:val="20"/>
              </w:rPr>
              <w:t>IP's</w:t>
            </w:r>
            <w:r w:rsidR="00EA2298" w:rsidRPr="008E02B1">
              <w:rPr>
                <w:sz w:val="20"/>
                <w:szCs w:val="20"/>
              </w:rPr>
              <w:t xml:space="preserve"> and Port to access via</w:t>
            </w:r>
            <w:r w:rsidRPr="008E02B1">
              <w:rPr>
                <w:sz w:val="20"/>
                <w:szCs w:val="20"/>
              </w:rPr>
              <w:t xml:space="preserve"> </w:t>
            </w:r>
            <w:r w:rsidR="00EA2298" w:rsidRPr="008E02B1">
              <w:rPr>
                <w:sz w:val="20"/>
                <w:szCs w:val="20"/>
              </w:rPr>
              <w:t xml:space="preserve">local </w:t>
            </w:r>
            <w:r w:rsidRPr="008E02B1">
              <w:rPr>
                <w:sz w:val="20"/>
                <w:szCs w:val="20"/>
              </w:rPr>
              <w:t xml:space="preserve">network </w:t>
            </w:r>
            <w:r w:rsidR="00EA2298" w:rsidRPr="008E02B1">
              <w:rPr>
                <w:sz w:val="20"/>
                <w:szCs w:val="20"/>
              </w:rPr>
              <w:t>and remote</w:t>
            </w:r>
            <w:r w:rsidRPr="008E02B1">
              <w:rPr>
                <w:sz w:val="20"/>
                <w:szCs w:val="20"/>
              </w:rPr>
              <w:t xml:space="preserve"> </w:t>
            </w:r>
            <w:r w:rsidR="00EA2298" w:rsidRPr="008E02B1">
              <w:rPr>
                <w:sz w:val="20"/>
                <w:szCs w:val="20"/>
              </w:rPr>
              <w:t>via SFTP/SSH/HTTPS and domains</w:t>
            </w:r>
          </w:p>
        </w:tc>
        <w:tc>
          <w:tcPr>
            <w:tcW w:w="1187" w:type="pct"/>
            <w:shd w:val="clear" w:color="auto" w:fill="F3F6F9"/>
            <w:tcMar>
              <w:top w:w="115" w:type="dxa"/>
              <w:bottom w:w="115" w:type="dxa"/>
            </w:tcMar>
          </w:tcPr>
          <w:p w14:paraId="7674721C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Networking/Security</w:t>
            </w:r>
          </w:p>
        </w:tc>
      </w:tr>
      <w:tr w:rsidR="007305CE" w:rsidRPr="008E02B1" w14:paraId="5D2C7563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auto"/>
            <w:tcMar>
              <w:top w:w="115" w:type="dxa"/>
              <w:bottom w:w="115" w:type="dxa"/>
            </w:tcMar>
          </w:tcPr>
          <w:p w14:paraId="029AC071" w14:textId="27DEFEE5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</w:t>
            </w:r>
            <w:r w:rsidR="00EA2298" w:rsidRPr="008E02B1">
              <w:rPr>
                <w:sz w:val="20"/>
                <w:szCs w:val="20"/>
              </w:rPr>
              <w:t>6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shd w:val="clear" w:color="auto" w:fill="auto"/>
            <w:tcMar>
              <w:top w:w="115" w:type="dxa"/>
              <w:bottom w:w="115" w:type="dxa"/>
            </w:tcMar>
          </w:tcPr>
          <w:p w14:paraId="05D55318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Add pages for: app.js, index.js, start.js</w:t>
            </w:r>
            <w:proofErr w:type="gramStart"/>
            <w:r w:rsidRPr="008E02B1">
              <w:rPr>
                <w:sz w:val="20"/>
                <w:szCs w:val="20"/>
              </w:rPr>
              <w:t>, .env</w:t>
            </w:r>
            <w:proofErr w:type="gramEnd"/>
            <w:r w:rsidRPr="008E02B1">
              <w:rPr>
                <w:sz w:val="20"/>
                <w:szCs w:val="20"/>
              </w:rPr>
              <w:t xml:space="preserve">, </w:t>
            </w:r>
            <w:proofErr w:type="spellStart"/>
            <w:r w:rsidRPr="008E02B1">
              <w:rPr>
                <w:sz w:val="20"/>
                <w:szCs w:val="20"/>
              </w:rPr>
              <w:t>user.htaccess</w:t>
            </w:r>
            <w:proofErr w:type="spellEnd"/>
            <w:r w:rsidRPr="008E02B1">
              <w:rPr>
                <w:sz w:val="20"/>
                <w:szCs w:val="20"/>
              </w:rPr>
              <w:t>,</w:t>
            </w:r>
          </w:p>
        </w:tc>
        <w:tc>
          <w:tcPr>
            <w:tcW w:w="1187" w:type="pct"/>
            <w:shd w:val="clear" w:color="auto" w:fill="auto"/>
            <w:tcMar>
              <w:top w:w="115" w:type="dxa"/>
              <w:bottom w:w="115" w:type="dxa"/>
            </w:tcMar>
          </w:tcPr>
          <w:p w14:paraId="63E1815B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 xml:space="preserve">Users, Authentication, Access Permissions, </w:t>
            </w:r>
            <w:r w:rsidRPr="008E02B1">
              <w:rPr>
                <w:b/>
                <w:bCs/>
                <w:sz w:val="20"/>
                <w:szCs w:val="20"/>
              </w:rPr>
              <w:t>GROUPS</w:t>
            </w:r>
          </w:p>
        </w:tc>
      </w:tr>
      <w:tr w:rsidR="007305CE" w:rsidRPr="008E02B1" w14:paraId="77F944E4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tcBorders>
              <w:bottom w:val="dotted" w:sz="4" w:space="0" w:color="62676E"/>
            </w:tcBorders>
            <w:shd w:val="clear" w:color="auto" w:fill="F3F6F9"/>
            <w:tcMar>
              <w:top w:w="115" w:type="dxa"/>
              <w:bottom w:w="115" w:type="dxa"/>
            </w:tcMar>
          </w:tcPr>
          <w:p w14:paraId="0DA032C1" w14:textId="6AEF2B71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</w:t>
            </w:r>
            <w:r w:rsidR="00EA2298" w:rsidRPr="008E02B1">
              <w:rPr>
                <w:sz w:val="20"/>
                <w:szCs w:val="20"/>
              </w:rPr>
              <w:t>7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tcBorders>
              <w:bottom w:val="dotted" w:sz="4" w:space="0" w:color="62676E"/>
            </w:tcBorders>
            <w:shd w:val="clear" w:color="auto" w:fill="F3F6F9"/>
            <w:tcMar>
              <w:top w:w="115" w:type="dxa"/>
              <w:bottom w:w="115" w:type="dxa"/>
            </w:tcMar>
          </w:tcPr>
          <w:p w14:paraId="55C7DD25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Add Views for: Landing, About, Projects, Contact, registration, login, thank-you</w:t>
            </w:r>
          </w:p>
        </w:tc>
        <w:tc>
          <w:tcPr>
            <w:tcW w:w="1187" w:type="pct"/>
            <w:tcBorders>
              <w:bottom w:val="dotted" w:sz="4" w:space="0" w:color="62676E"/>
            </w:tcBorders>
            <w:shd w:val="clear" w:color="auto" w:fill="F3F6F9"/>
            <w:tcMar>
              <w:top w:w="115" w:type="dxa"/>
              <w:bottom w:w="115" w:type="dxa"/>
            </w:tcMar>
          </w:tcPr>
          <w:p w14:paraId="6F7BB5C5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 xml:space="preserve">Users, Authentication, Access Permissions, </w:t>
            </w:r>
            <w:r w:rsidRPr="008E02B1">
              <w:rPr>
                <w:b/>
                <w:bCs/>
                <w:sz w:val="20"/>
                <w:szCs w:val="20"/>
              </w:rPr>
              <w:t>GROUPS</w:t>
            </w:r>
          </w:p>
        </w:tc>
      </w:tr>
      <w:tr w:rsidR="007305CE" w:rsidRPr="008E02B1" w14:paraId="609A5AC0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auto"/>
            <w:tcMar>
              <w:top w:w="115" w:type="dxa"/>
              <w:bottom w:w="115" w:type="dxa"/>
            </w:tcMar>
          </w:tcPr>
          <w:p w14:paraId="30D4E89F" w14:textId="39D9DA8C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</w:t>
            </w:r>
            <w:r w:rsidR="00EA2298" w:rsidRPr="008E02B1">
              <w:rPr>
                <w:sz w:val="20"/>
                <w:szCs w:val="20"/>
              </w:rPr>
              <w:t>8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shd w:val="clear" w:color="auto" w:fill="auto"/>
            <w:tcMar>
              <w:top w:w="115" w:type="dxa"/>
              <w:bottom w:w="115" w:type="dxa"/>
            </w:tcMar>
          </w:tcPr>
          <w:p w14:paraId="72ECF719" w14:textId="37A1A801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 xml:space="preserve">Add </w:t>
            </w:r>
            <w:r w:rsidR="00EA2298" w:rsidRPr="008E02B1">
              <w:rPr>
                <w:sz w:val="20"/>
                <w:szCs w:val="20"/>
              </w:rPr>
              <w:t xml:space="preserve">theme UI and </w:t>
            </w:r>
            <w:r w:rsidRPr="008E02B1">
              <w:rPr>
                <w:sz w:val="20"/>
                <w:szCs w:val="20"/>
              </w:rPr>
              <w:t xml:space="preserve">Models for: header.js, footer.js, tables, cards, grids, </w:t>
            </w:r>
            <w:proofErr w:type="spellStart"/>
            <w:r w:rsidRPr="008E02B1">
              <w:rPr>
                <w:sz w:val="20"/>
                <w:szCs w:val="20"/>
              </w:rPr>
              <w:t>etc</w:t>
            </w:r>
            <w:proofErr w:type="spellEnd"/>
            <w:r w:rsidRPr="008E02B1">
              <w:rPr>
                <w:sz w:val="20"/>
                <w:szCs w:val="20"/>
              </w:rPr>
              <w:t xml:space="preserve">: </w:t>
            </w:r>
            <w:r w:rsidR="00EA2298" w:rsidRPr="008E02B1">
              <w:rPr>
                <w:sz w:val="20"/>
                <w:szCs w:val="20"/>
              </w:rPr>
              <w:t xml:space="preserve">(see </w:t>
            </w:r>
            <w:proofErr w:type="spellStart"/>
            <w:r w:rsidR="00EA2298" w:rsidRPr="008E02B1">
              <w:rPr>
                <w:sz w:val="20"/>
                <w:szCs w:val="20"/>
              </w:rPr>
              <w:t>envato</w:t>
            </w:r>
            <w:proofErr w:type="spellEnd"/>
            <w:r w:rsidR="00EA2298" w:rsidRPr="008E02B1">
              <w:rPr>
                <w:sz w:val="20"/>
                <w:szCs w:val="20"/>
              </w:rPr>
              <w:t xml:space="preserve"> elements theme)</w:t>
            </w:r>
          </w:p>
        </w:tc>
        <w:tc>
          <w:tcPr>
            <w:tcW w:w="1187" w:type="pct"/>
            <w:shd w:val="clear" w:color="auto" w:fill="auto"/>
            <w:tcMar>
              <w:top w:w="115" w:type="dxa"/>
              <w:bottom w:w="115" w:type="dxa"/>
            </w:tcMar>
          </w:tcPr>
          <w:p w14:paraId="07D06409" w14:textId="57F2FB8C" w:rsidR="007305CE" w:rsidRPr="008E02B1" w:rsidRDefault="00EA2298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 xml:space="preserve">Themes, Branding, </w:t>
            </w:r>
          </w:p>
        </w:tc>
      </w:tr>
      <w:tr w:rsidR="007305CE" w:rsidRPr="008E02B1" w14:paraId="6866D61C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F3F6F9"/>
            <w:tcMar>
              <w:top w:w="115" w:type="dxa"/>
              <w:bottom w:w="115" w:type="dxa"/>
            </w:tcMar>
          </w:tcPr>
          <w:p w14:paraId="1C985B68" w14:textId="6557C225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</w:t>
            </w:r>
            <w:r w:rsidR="00EA2298" w:rsidRPr="008E02B1">
              <w:rPr>
                <w:sz w:val="20"/>
                <w:szCs w:val="20"/>
              </w:rPr>
              <w:t>9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shd w:val="clear" w:color="auto" w:fill="F3F6F9"/>
            <w:tcMar>
              <w:top w:w="115" w:type="dxa"/>
              <w:bottom w:w="115" w:type="dxa"/>
            </w:tcMar>
          </w:tcPr>
          <w:p w14:paraId="1BF76E97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Add color scheme, styles, content, images and media files; include branding</w:t>
            </w:r>
          </w:p>
        </w:tc>
        <w:tc>
          <w:tcPr>
            <w:tcW w:w="1187" w:type="pct"/>
            <w:shd w:val="clear" w:color="auto" w:fill="F3F6F9"/>
            <w:tcMar>
              <w:top w:w="115" w:type="dxa"/>
              <w:bottom w:w="115" w:type="dxa"/>
            </w:tcMar>
          </w:tcPr>
          <w:p w14:paraId="7E5A471B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Marketing Requirement</w:t>
            </w:r>
          </w:p>
        </w:tc>
      </w:tr>
      <w:tr w:rsidR="007305CE" w:rsidRPr="008E02B1" w14:paraId="1A6E44ED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auto"/>
            <w:tcMar>
              <w:top w:w="115" w:type="dxa"/>
              <w:bottom w:w="115" w:type="dxa"/>
            </w:tcMar>
          </w:tcPr>
          <w:p w14:paraId="4C30E163" w14:textId="72BFE892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PORT-1</w:t>
            </w:r>
            <w:r w:rsidR="00EA2298" w:rsidRPr="008E02B1">
              <w:rPr>
                <w:sz w:val="20"/>
                <w:szCs w:val="20"/>
              </w:rPr>
              <w:t>0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shd w:val="clear" w:color="auto" w:fill="auto"/>
            <w:tcMar>
              <w:top w:w="115" w:type="dxa"/>
              <w:bottom w:w="115" w:type="dxa"/>
            </w:tcMar>
          </w:tcPr>
          <w:p w14:paraId="0A437E6A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Add branding theme and templates policies</w:t>
            </w:r>
          </w:p>
        </w:tc>
        <w:tc>
          <w:tcPr>
            <w:tcW w:w="1187" w:type="pct"/>
            <w:shd w:val="clear" w:color="auto" w:fill="auto"/>
            <w:tcMar>
              <w:top w:w="115" w:type="dxa"/>
              <w:bottom w:w="115" w:type="dxa"/>
            </w:tcMar>
          </w:tcPr>
          <w:p w14:paraId="5A556E1D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Marketing Requirement</w:t>
            </w:r>
          </w:p>
        </w:tc>
      </w:tr>
      <w:tr w:rsidR="007305CE" w:rsidRPr="008E02B1" w14:paraId="1FE26CAA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F3F6F9"/>
            <w:tcMar>
              <w:top w:w="115" w:type="dxa"/>
              <w:bottom w:w="115" w:type="dxa"/>
            </w:tcMar>
          </w:tcPr>
          <w:p w14:paraId="1356EB47" w14:textId="474A0ECB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PORT-1</w:t>
            </w:r>
            <w:r w:rsidR="00EA2298" w:rsidRPr="008E02B1">
              <w:rPr>
                <w:sz w:val="20"/>
                <w:szCs w:val="20"/>
              </w:rPr>
              <w:t>1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shd w:val="clear" w:color="auto" w:fill="F3F6F9"/>
            <w:tcMar>
              <w:top w:w="115" w:type="dxa"/>
              <w:bottom w:w="115" w:type="dxa"/>
            </w:tcMar>
          </w:tcPr>
          <w:p w14:paraId="088CB898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Landing page&gt;About&gt;Project Directory&gt;Contact&gt;Terms of Use&gt;Privacy</w:t>
            </w:r>
          </w:p>
        </w:tc>
        <w:tc>
          <w:tcPr>
            <w:tcW w:w="1187" w:type="pct"/>
            <w:shd w:val="clear" w:color="auto" w:fill="F3F6F9"/>
            <w:tcMar>
              <w:top w:w="115" w:type="dxa"/>
              <w:bottom w:w="115" w:type="dxa"/>
            </w:tcMar>
          </w:tcPr>
          <w:p w14:paraId="199262BB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UI</w:t>
            </w:r>
          </w:p>
        </w:tc>
      </w:tr>
      <w:tr w:rsidR="007305CE" w:rsidRPr="008E02B1" w14:paraId="6B0529C5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auto"/>
            <w:tcMar>
              <w:top w:w="115" w:type="dxa"/>
              <w:bottom w:w="115" w:type="dxa"/>
            </w:tcMar>
          </w:tcPr>
          <w:p w14:paraId="4C6F693C" w14:textId="7F264EFE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PORT-1</w:t>
            </w:r>
            <w:r w:rsidR="00EA2298" w:rsidRPr="008E02B1">
              <w:rPr>
                <w:sz w:val="20"/>
                <w:szCs w:val="20"/>
              </w:rPr>
              <w:t>2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shd w:val="clear" w:color="auto" w:fill="auto"/>
            <w:tcMar>
              <w:top w:w="115" w:type="dxa"/>
              <w:bottom w:w="115" w:type="dxa"/>
            </w:tcMar>
          </w:tcPr>
          <w:p w14:paraId="6924F477" w14:textId="7D8BE559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 xml:space="preserve">Express, install --save-dev nodemon, body-parser, </w:t>
            </w:r>
            <w:r w:rsidR="00EA2298" w:rsidRPr="008E02B1">
              <w:rPr>
                <w:sz w:val="20"/>
                <w:szCs w:val="20"/>
              </w:rPr>
              <w:t>EJS</w:t>
            </w:r>
            <w:r w:rsidRPr="008E02B1">
              <w:rPr>
                <w:sz w:val="20"/>
                <w:szCs w:val="20"/>
              </w:rPr>
              <w:t xml:space="preserve"> Theme template, express-validator</w:t>
            </w:r>
            <w:proofErr w:type="gramStart"/>
            <w:r w:rsidRPr="008E02B1">
              <w:rPr>
                <w:sz w:val="20"/>
                <w:szCs w:val="20"/>
              </w:rPr>
              <w:t>, .env</w:t>
            </w:r>
            <w:proofErr w:type="gramEnd"/>
            <w:r w:rsidRPr="008E02B1">
              <w:rPr>
                <w:sz w:val="20"/>
                <w:szCs w:val="20"/>
              </w:rPr>
              <w:t xml:space="preserve">, </w:t>
            </w:r>
            <w:r w:rsidR="00595624">
              <w:rPr>
                <w:sz w:val="20"/>
                <w:szCs w:val="20"/>
              </w:rPr>
              <w:t>Mongoose</w:t>
            </w:r>
            <w:r w:rsidRPr="008E02B1">
              <w:rPr>
                <w:sz w:val="20"/>
                <w:szCs w:val="20"/>
              </w:rPr>
              <w:t>, Bootstrap, http-auth, animate.css</w:t>
            </w:r>
            <w:r w:rsidR="00EA2298" w:rsidRPr="008E02B1">
              <w:rPr>
                <w:sz w:val="20"/>
                <w:szCs w:val="20"/>
              </w:rPr>
              <w:t>, etc. (See create-react-app</w:t>
            </w:r>
            <w:r w:rsidR="00B11194" w:rsidRPr="008E02B1">
              <w:rPr>
                <w:sz w:val="20"/>
                <w:szCs w:val="20"/>
              </w:rPr>
              <w:t xml:space="preserve"> with CORS</w:t>
            </w:r>
            <w:r w:rsidR="00EA2298" w:rsidRPr="008E02B1">
              <w:rPr>
                <w:sz w:val="20"/>
                <w:szCs w:val="20"/>
              </w:rPr>
              <w:t>)</w:t>
            </w:r>
          </w:p>
        </w:tc>
        <w:tc>
          <w:tcPr>
            <w:tcW w:w="1187" w:type="pct"/>
            <w:shd w:val="clear" w:color="auto" w:fill="auto"/>
            <w:tcMar>
              <w:top w:w="115" w:type="dxa"/>
              <w:bottom w:w="115" w:type="dxa"/>
            </w:tcMar>
          </w:tcPr>
          <w:p w14:paraId="49C378FC" w14:textId="22211D4E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Middle</w:t>
            </w:r>
            <w:r w:rsidR="00B11194" w:rsidRPr="008E02B1">
              <w:rPr>
                <w:sz w:val="20"/>
                <w:szCs w:val="20"/>
              </w:rPr>
              <w:t>ware</w:t>
            </w:r>
            <w:r w:rsidRPr="008E02B1">
              <w:rPr>
                <w:sz w:val="20"/>
                <w:szCs w:val="20"/>
              </w:rPr>
              <w:t xml:space="preserve"> &amp; Back tiers</w:t>
            </w:r>
          </w:p>
        </w:tc>
      </w:tr>
    </w:tbl>
    <w:p w14:paraId="5E0EE35C" w14:textId="77777777" w:rsidR="00024926" w:rsidRDefault="00024926" w:rsidP="00191FBB"/>
    <w:p w14:paraId="7C352E57" w14:textId="30215DCD" w:rsidR="00543DB2" w:rsidRDefault="00543DB2" w:rsidP="00191FBB">
      <w:r>
        <w:br w:type="page"/>
      </w:r>
    </w:p>
    <w:p w14:paraId="29A8850E" w14:textId="168B7C41" w:rsidR="00543DB2" w:rsidRDefault="00543DB2" w:rsidP="00191FBB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543DB2" w:rsidRPr="00A270A1" w14:paraId="7E543793" w14:textId="77777777" w:rsidTr="00543DB2">
        <w:trPr>
          <w:trHeight w:val="550"/>
          <w:tblHeader/>
        </w:trPr>
        <w:tc>
          <w:tcPr>
            <w:tcW w:w="5000" w:type="pct"/>
            <w:shd w:val="clear" w:color="auto" w:fill="F24F4F"/>
            <w:vAlign w:val="center"/>
          </w:tcPr>
          <w:p w14:paraId="41052B20" w14:textId="77777777" w:rsidR="00543DB2" w:rsidRPr="0033531C" w:rsidRDefault="00543DB2" w:rsidP="00675F7D">
            <w:pPr>
              <w:pStyle w:val="Heading1"/>
            </w:pPr>
            <w:r>
              <w:rPr>
                <w:bdr w:val="nil"/>
              </w:rPr>
              <w:t>PROJECT WORKFLOW SOURCE LIST</w:t>
            </w:r>
          </w:p>
        </w:tc>
      </w:tr>
    </w:tbl>
    <w:tbl>
      <w:tblPr>
        <w:tblStyle w:val="TableGrid"/>
        <w:tblW w:w="1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075"/>
        <w:gridCol w:w="11790"/>
        <w:gridCol w:w="1530"/>
      </w:tblGrid>
      <w:tr w:rsidR="00543DB2" w:rsidRPr="0057108D" w14:paraId="058B150A" w14:textId="77777777" w:rsidTr="00E94DE9">
        <w:trPr>
          <w:trHeight w:val="26"/>
          <w:tblHeader/>
        </w:trPr>
        <w:tc>
          <w:tcPr>
            <w:tcW w:w="1075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7FE4F125" w14:textId="77777777" w:rsidR="00543DB2" w:rsidRPr="0057108D" w:rsidRDefault="00543DB2" w:rsidP="00CB08F1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Activity</w:t>
            </w: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:</w:t>
            </w:r>
          </w:p>
        </w:tc>
        <w:tc>
          <w:tcPr>
            <w:tcW w:w="11790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0D040444" w14:textId="3957C90C" w:rsidR="00543DB2" w:rsidRPr="0057108D" w:rsidRDefault="00543DB2" w:rsidP="00CB08F1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De</w:t>
            </w:r>
            <w:r w:rsidR="007732E4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tails</w:t>
            </w: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:</w:t>
            </w:r>
          </w:p>
        </w:tc>
        <w:tc>
          <w:tcPr>
            <w:tcW w:w="1530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6E2466DD" w14:textId="2BEF59C7" w:rsidR="00543DB2" w:rsidRPr="0057108D" w:rsidRDefault="00543DB2" w:rsidP="00CB08F1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Status:</w:t>
            </w:r>
          </w:p>
        </w:tc>
      </w:tr>
      <w:tr w:rsidR="00543DB2" w:rsidRPr="00BA515F" w14:paraId="17EB39A9" w14:textId="77777777" w:rsidTr="00E94DE9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1075" w:type="dxa"/>
            <w:shd w:val="clear" w:color="auto" w:fill="auto"/>
            <w:tcMar>
              <w:top w:w="115" w:type="dxa"/>
              <w:bottom w:w="115" w:type="dxa"/>
            </w:tcMar>
          </w:tcPr>
          <w:p w14:paraId="43B2D1B6" w14:textId="3AE88405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  <w:r w:rsidRPr="00BA515F">
              <w:rPr>
                <w:sz w:val="20"/>
                <w:szCs w:val="20"/>
              </w:rPr>
              <w:t>PORT-100</w:t>
            </w:r>
          </w:p>
        </w:tc>
        <w:tc>
          <w:tcPr>
            <w:tcW w:w="11790" w:type="dxa"/>
            <w:shd w:val="clear" w:color="auto" w:fill="auto"/>
            <w:tcMar>
              <w:top w:w="115" w:type="dxa"/>
              <w:bottom w:w="115" w:type="dxa"/>
            </w:tcMar>
          </w:tcPr>
          <w:p w14:paraId="3E240BFC" w14:textId="2F7113C3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  <w:r w:rsidRPr="00BA515F">
              <w:rPr>
                <w:sz w:val="20"/>
                <w:szCs w:val="20"/>
              </w:rPr>
              <w:t xml:space="preserve">Setup Local/ Remote development structure, workflows and processes for </w:t>
            </w:r>
            <w:proofErr w:type="spellStart"/>
            <w:r w:rsidRPr="00BA515F">
              <w:rPr>
                <w:sz w:val="20"/>
                <w:szCs w:val="20"/>
              </w:rPr>
              <w:t>DevOPs</w:t>
            </w:r>
            <w:proofErr w:type="spellEnd"/>
            <w:r w:rsidRPr="00BA515F">
              <w:rPr>
                <w:sz w:val="20"/>
                <w:szCs w:val="20"/>
              </w:rPr>
              <w:t xml:space="preserve"> (GIT/DEV/UAT/PROD)</w:t>
            </w:r>
          </w:p>
        </w:tc>
        <w:tc>
          <w:tcPr>
            <w:tcW w:w="1530" w:type="dxa"/>
            <w:shd w:val="clear" w:color="auto" w:fill="auto"/>
            <w:tcMar>
              <w:top w:w="115" w:type="dxa"/>
              <w:bottom w:w="115" w:type="dxa"/>
            </w:tcMar>
          </w:tcPr>
          <w:p w14:paraId="07EC865C" w14:textId="2DD6BA96" w:rsidR="00543DB2" w:rsidRPr="00BA515F" w:rsidRDefault="007B3558" w:rsidP="00BA515F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done</w:t>
            </w:r>
          </w:p>
        </w:tc>
      </w:tr>
      <w:tr w:rsidR="00543DB2" w:rsidRPr="00BA515F" w14:paraId="3F1A9A2A" w14:textId="77777777" w:rsidTr="00E94DE9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1075" w:type="dxa"/>
            <w:shd w:val="clear" w:color="auto" w:fill="F3F6F9"/>
            <w:tcMar>
              <w:top w:w="115" w:type="dxa"/>
              <w:bottom w:w="115" w:type="dxa"/>
            </w:tcMar>
          </w:tcPr>
          <w:p w14:paraId="360FD1C0" w14:textId="6358502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  <w:tc>
          <w:tcPr>
            <w:tcW w:w="11790" w:type="dxa"/>
            <w:shd w:val="clear" w:color="auto" w:fill="F3F6F9"/>
            <w:tcMar>
              <w:top w:w="115" w:type="dxa"/>
              <w:bottom w:w="115" w:type="dxa"/>
            </w:tcMar>
          </w:tcPr>
          <w:p w14:paraId="17EE85EC" w14:textId="3D0DB486" w:rsidR="00543DB2" w:rsidRPr="00BA515F" w:rsidRDefault="00B44598" w:rsidP="00BA515F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required packages</w:t>
            </w:r>
            <w:r w:rsidR="00116DA3">
              <w:rPr>
                <w:sz w:val="20"/>
                <w:szCs w:val="20"/>
              </w:rPr>
              <w:t xml:space="preserve"> for baseline and development environment support</w:t>
            </w:r>
            <w:r w:rsidR="007B3558">
              <w:rPr>
                <w:sz w:val="20"/>
                <w:szCs w:val="20"/>
              </w:rPr>
              <w:t>-globals.js</w:t>
            </w:r>
          </w:p>
        </w:tc>
        <w:tc>
          <w:tcPr>
            <w:tcW w:w="1530" w:type="dxa"/>
            <w:shd w:val="clear" w:color="auto" w:fill="F3F6F9"/>
            <w:tcMar>
              <w:top w:w="115" w:type="dxa"/>
              <w:bottom w:w="115" w:type="dxa"/>
            </w:tcMar>
          </w:tcPr>
          <w:p w14:paraId="34947A0A" w14:textId="4362FBB1" w:rsidR="00543DB2" w:rsidRPr="00BA515F" w:rsidRDefault="007B3558" w:rsidP="00BA515F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done</w:t>
            </w:r>
          </w:p>
        </w:tc>
      </w:tr>
      <w:tr w:rsidR="00543DB2" w:rsidRPr="00BA515F" w14:paraId="689B64FC" w14:textId="77777777" w:rsidTr="00E94DE9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1075" w:type="dxa"/>
            <w:tcBorders>
              <w:top w:val="dotted" w:sz="4" w:space="0" w:color="4F4B44"/>
              <w:left w:val="dotted" w:sz="4" w:space="0" w:color="4F4B44"/>
              <w:bottom w:val="dotted" w:sz="4" w:space="0" w:color="4F4B44"/>
              <w:righ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7A991080" w14:textId="7777777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  <w:tc>
          <w:tcPr>
            <w:tcW w:w="11790" w:type="dxa"/>
            <w:tcBorders>
              <w:lef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5D1AF722" w14:textId="67FA9A08" w:rsidR="00543DB2" w:rsidRPr="00BA515F" w:rsidRDefault="007B3558" w:rsidP="00BA515F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MongoDB connection with Async</w:t>
            </w:r>
          </w:p>
        </w:tc>
        <w:tc>
          <w:tcPr>
            <w:tcW w:w="1530" w:type="dxa"/>
            <w:shd w:val="clear" w:color="auto" w:fill="auto"/>
            <w:tcMar>
              <w:top w:w="115" w:type="dxa"/>
              <w:bottom w:w="115" w:type="dxa"/>
            </w:tcMar>
          </w:tcPr>
          <w:p w14:paraId="6E87BE46" w14:textId="0444D46B" w:rsidR="00543DB2" w:rsidRPr="00BA515F" w:rsidRDefault="00ED0A66" w:rsidP="00BA515F">
            <w:pPr>
              <w:pStyle w:val="TableBodyText"/>
              <w:rPr>
                <w:rStyle w:val="UnresolvedMention"/>
                <w:rFonts w:ascii="Century Gothic" w:hAnsi="Century Gothic"/>
                <w:color w:val="91A5BF"/>
                <w:sz w:val="20"/>
                <w:szCs w:val="20"/>
                <w:shd w:val="clear" w:color="auto" w:fill="auto"/>
              </w:rPr>
            </w:pPr>
            <w:r>
              <w:rPr>
                <w:sz w:val="20"/>
                <w:szCs w:val="20"/>
              </w:rPr>
              <w:t>done</w:t>
            </w:r>
          </w:p>
        </w:tc>
      </w:tr>
      <w:tr w:rsidR="00543DB2" w:rsidRPr="00BA515F" w14:paraId="7E217E83" w14:textId="77777777" w:rsidTr="00E94DE9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1075" w:type="dxa"/>
            <w:shd w:val="clear" w:color="auto" w:fill="F3F6F9"/>
            <w:tcMar>
              <w:top w:w="115" w:type="dxa"/>
              <w:bottom w:w="115" w:type="dxa"/>
            </w:tcMar>
          </w:tcPr>
          <w:p w14:paraId="2C7E0492" w14:textId="7777777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  <w:tc>
          <w:tcPr>
            <w:tcW w:w="11790" w:type="dxa"/>
            <w:shd w:val="clear" w:color="auto" w:fill="F3F6F9"/>
            <w:tcMar>
              <w:top w:w="115" w:type="dxa"/>
              <w:bottom w:w="115" w:type="dxa"/>
            </w:tcMar>
          </w:tcPr>
          <w:p w14:paraId="79821387" w14:textId="12642443" w:rsidR="00543DB2" w:rsidRPr="00BA515F" w:rsidRDefault="00BD41AD" w:rsidP="00BA515F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Add models to create schemas with </w:t>
            </w:r>
            <w:r w:rsidR="00595624">
              <w:rPr>
                <w:sz w:val="20"/>
                <w:szCs w:val="20"/>
              </w:rPr>
              <w:t>Mongoose</w:t>
            </w:r>
            <w:r>
              <w:rPr>
                <w:sz w:val="20"/>
                <w:szCs w:val="20"/>
              </w:rPr>
              <w:t xml:space="preserve"> for </w:t>
            </w:r>
            <w:r w:rsidRPr="005C3870">
              <w:rPr>
                <w:b/>
                <w:bCs/>
                <w:sz w:val="20"/>
                <w:szCs w:val="20"/>
              </w:rPr>
              <w:t>roles</w:t>
            </w:r>
            <w:r>
              <w:rPr>
                <w:sz w:val="20"/>
                <w:szCs w:val="20"/>
              </w:rPr>
              <w:t xml:space="preserve">, users, listings, </w:t>
            </w:r>
            <w:r w:rsidR="00595624">
              <w:rPr>
                <w:sz w:val="20"/>
                <w:szCs w:val="20"/>
              </w:rPr>
              <w:t>HOA's</w:t>
            </w:r>
          </w:p>
        </w:tc>
        <w:tc>
          <w:tcPr>
            <w:tcW w:w="1530" w:type="dxa"/>
            <w:shd w:val="clear" w:color="auto" w:fill="F3F6F9"/>
            <w:tcMar>
              <w:top w:w="115" w:type="dxa"/>
              <w:bottom w:w="115" w:type="dxa"/>
            </w:tcMar>
          </w:tcPr>
          <w:p w14:paraId="0E340E9E" w14:textId="53DD4DDE" w:rsidR="00543DB2" w:rsidRPr="00BA515F" w:rsidRDefault="005C3870" w:rsidP="00BA515F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partial</w:t>
            </w:r>
          </w:p>
        </w:tc>
      </w:tr>
      <w:tr w:rsidR="00543DB2" w:rsidRPr="00BA515F" w14:paraId="00904B37" w14:textId="77777777" w:rsidTr="00E94DE9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1075" w:type="dxa"/>
            <w:shd w:val="clear" w:color="auto" w:fill="auto"/>
            <w:tcMar>
              <w:top w:w="115" w:type="dxa"/>
              <w:bottom w:w="115" w:type="dxa"/>
            </w:tcMar>
          </w:tcPr>
          <w:p w14:paraId="65FF73DB" w14:textId="7777777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  <w:tc>
          <w:tcPr>
            <w:tcW w:w="11790" w:type="dxa"/>
            <w:shd w:val="clear" w:color="auto" w:fill="auto"/>
            <w:tcMar>
              <w:top w:w="115" w:type="dxa"/>
              <w:bottom w:w="115" w:type="dxa"/>
            </w:tcMar>
          </w:tcPr>
          <w:p w14:paraId="140C7399" w14:textId="5110CB4E" w:rsidR="00543DB2" w:rsidRPr="00BA515F" w:rsidRDefault="00FE5F26" w:rsidP="00BA515F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Update roles and </w:t>
            </w:r>
            <w:proofErr w:type="gramStart"/>
            <w:r>
              <w:rPr>
                <w:sz w:val="20"/>
                <w:szCs w:val="20"/>
              </w:rPr>
              <w:t>users</w:t>
            </w:r>
            <w:proofErr w:type="gramEnd"/>
            <w:r>
              <w:rPr>
                <w:sz w:val="20"/>
                <w:szCs w:val="20"/>
              </w:rPr>
              <w:t xml:space="preserve"> association (schema and routes)</w:t>
            </w:r>
          </w:p>
        </w:tc>
        <w:tc>
          <w:tcPr>
            <w:tcW w:w="1530" w:type="dxa"/>
            <w:shd w:val="clear" w:color="auto" w:fill="auto"/>
            <w:tcMar>
              <w:top w:w="115" w:type="dxa"/>
              <w:bottom w:w="115" w:type="dxa"/>
            </w:tcMar>
          </w:tcPr>
          <w:p w14:paraId="3CBB82A8" w14:textId="7777777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</w:tr>
      <w:tr w:rsidR="00543DB2" w:rsidRPr="00BA515F" w14:paraId="27FEE2F8" w14:textId="77777777" w:rsidTr="00E94DE9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1075" w:type="dxa"/>
            <w:shd w:val="clear" w:color="auto" w:fill="F3F6F9"/>
            <w:tcMar>
              <w:top w:w="115" w:type="dxa"/>
              <w:bottom w:w="115" w:type="dxa"/>
            </w:tcMar>
          </w:tcPr>
          <w:p w14:paraId="3AA22AD6" w14:textId="7777777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  <w:tc>
          <w:tcPr>
            <w:tcW w:w="11790" w:type="dxa"/>
            <w:shd w:val="clear" w:color="auto" w:fill="F3F6F9"/>
            <w:tcMar>
              <w:top w:w="115" w:type="dxa"/>
              <w:bottom w:w="115" w:type="dxa"/>
            </w:tcMar>
          </w:tcPr>
          <w:p w14:paraId="7A5233E0" w14:textId="7487A141" w:rsidR="00543DB2" w:rsidRPr="00BA515F" w:rsidRDefault="00FE5F26" w:rsidP="00BA515F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Testing in Postman</w:t>
            </w:r>
          </w:p>
        </w:tc>
        <w:tc>
          <w:tcPr>
            <w:tcW w:w="1530" w:type="dxa"/>
            <w:shd w:val="clear" w:color="auto" w:fill="F3F6F9"/>
            <w:tcMar>
              <w:top w:w="115" w:type="dxa"/>
              <w:bottom w:w="115" w:type="dxa"/>
            </w:tcMar>
          </w:tcPr>
          <w:p w14:paraId="3E9CFF67" w14:textId="7777777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</w:tr>
    </w:tbl>
    <w:p w14:paraId="785601AF" w14:textId="77777777" w:rsidR="00543DB2" w:rsidRDefault="00543DB2" w:rsidP="00191FBB"/>
    <w:p w14:paraId="0B184045" w14:textId="002A8FD3" w:rsidR="00543DB2" w:rsidRDefault="00543DB2" w:rsidP="00191FBB">
      <w:r>
        <w:br w:type="page"/>
      </w:r>
    </w:p>
    <w:p w14:paraId="7BDC4CB1" w14:textId="77777777" w:rsidR="00543DB2" w:rsidRDefault="00543DB2" w:rsidP="00191FBB"/>
    <w:p w14:paraId="3A357474" w14:textId="77777777" w:rsidR="00B567E6" w:rsidRDefault="00B567E6" w:rsidP="00191FBB"/>
    <w:tbl>
      <w:tblPr>
        <w:tblStyle w:val="TableGrid"/>
        <w:tblW w:w="14485" w:type="dxa"/>
        <w:shd w:val="clear" w:color="auto" w:fill="F24F4F"/>
        <w:tblLook w:val="04A0" w:firstRow="1" w:lastRow="0" w:firstColumn="1" w:lastColumn="0" w:noHBand="0" w:noVBand="1"/>
      </w:tblPr>
      <w:tblGrid>
        <w:gridCol w:w="2147"/>
        <w:gridCol w:w="7388"/>
        <w:gridCol w:w="4950"/>
      </w:tblGrid>
      <w:tr w:rsidR="008D5FE3" w14:paraId="689D7D53" w14:textId="77777777" w:rsidTr="00EC5C96">
        <w:trPr>
          <w:trHeight w:val="593"/>
        </w:trPr>
        <w:tc>
          <w:tcPr>
            <w:tcW w:w="14485" w:type="dxa"/>
            <w:gridSpan w:val="3"/>
            <w:shd w:val="clear" w:color="auto" w:fill="F24F4F"/>
            <w:vAlign w:val="center"/>
          </w:tcPr>
          <w:p w14:paraId="1F3FAB5B" w14:textId="77777777" w:rsidR="008D5FE3" w:rsidRPr="008D5FE3" w:rsidRDefault="008D5FE3" w:rsidP="00675F7D">
            <w:pPr>
              <w:pStyle w:val="Heading1"/>
            </w:pPr>
            <w:r>
              <w:t>STYLE GUIDE</w:t>
            </w:r>
            <w:r w:rsidRPr="0033531C">
              <w:t>:</w:t>
            </w:r>
            <w:r>
              <w:t xml:space="preserve"> </w:t>
            </w:r>
          </w:p>
        </w:tc>
      </w:tr>
      <w:tr w:rsidR="00635B33" w:rsidRPr="00635B33" w14:paraId="6225C0CA" w14:textId="77777777" w:rsidTr="00EC5C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6"/>
          <w:tblHeader/>
        </w:trPr>
        <w:tc>
          <w:tcPr>
            <w:tcW w:w="2147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7CDDCCFD" w14:textId="77777777" w:rsidR="00635B33" w:rsidRPr="0057108D" w:rsidRDefault="0057108D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Asset Type</w:t>
            </w:r>
          </w:p>
        </w:tc>
        <w:tc>
          <w:tcPr>
            <w:tcW w:w="7388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640DFF11" w14:textId="77777777" w:rsidR="00635B33" w:rsidRPr="0057108D" w:rsidRDefault="0057108D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Name &amp; Description</w:t>
            </w:r>
          </w:p>
        </w:tc>
        <w:tc>
          <w:tcPr>
            <w:tcW w:w="4950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07FF2471" w14:textId="77777777" w:rsidR="00635B33" w:rsidRPr="0057108D" w:rsidRDefault="0057108D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Functional Area</w:t>
            </w:r>
          </w:p>
        </w:tc>
      </w:tr>
      <w:tr w:rsidR="008D5FE3" w:rsidRPr="007224F6" w14:paraId="3601E577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auto"/>
            <w:tcMar>
              <w:top w:w="115" w:type="dxa"/>
              <w:bottom w:w="115" w:type="dxa"/>
            </w:tcMar>
          </w:tcPr>
          <w:p w14:paraId="5D61F8FF" w14:textId="77777777" w:rsidR="008D5FE3" w:rsidRDefault="00635B33" w:rsidP="00BA515F">
            <w:pPr>
              <w:pStyle w:val="TableBodyText"/>
            </w:pPr>
            <w:r>
              <w:t>Colors</w:t>
            </w:r>
          </w:p>
        </w:tc>
        <w:tc>
          <w:tcPr>
            <w:tcW w:w="7388" w:type="dxa"/>
            <w:shd w:val="clear" w:color="auto" w:fill="auto"/>
            <w:tcMar>
              <w:top w:w="115" w:type="dxa"/>
              <w:bottom w:w="115" w:type="dxa"/>
            </w:tcMar>
          </w:tcPr>
          <w:p w14:paraId="129A32E5" w14:textId="77777777" w:rsidR="008D5FE3" w:rsidRDefault="00635B33" w:rsidP="00BA515F">
            <w:pPr>
              <w:pStyle w:val="TableBodyText"/>
            </w:pPr>
            <w:r>
              <w:t>[add swatches here]</w:t>
            </w: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409F3004" w14:textId="77777777" w:rsidR="008D5FE3" w:rsidRDefault="00917AE1" w:rsidP="00BA515F">
            <w:pPr>
              <w:pStyle w:val="TableBodyText"/>
            </w:pPr>
            <w:r>
              <w:t>Guide</w:t>
            </w:r>
          </w:p>
        </w:tc>
      </w:tr>
      <w:tr w:rsidR="00635B33" w:rsidRPr="007224F6" w14:paraId="516A88A2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auto"/>
            <w:tcMar>
              <w:top w:w="115" w:type="dxa"/>
              <w:bottom w:w="115" w:type="dxa"/>
            </w:tcMar>
          </w:tcPr>
          <w:p w14:paraId="01CCE22C" w14:textId="77777777" w:rsidR="00635B33" w:rsidRDefault="00EC5C96" w:rsidP="00BA515F">
            <w:pPr>
              <w:pStyle w:val="TableBodyText"/>
            </w:pPr>
            <w:r>
              <w:t>Fonts</w:t>
            </w:r>
          </w:p>
        </w:tc>
        <w:tc>
          <w:tcPr>
            <w:tcW w:w="7388" w:type="dxa"/>
            <w:shd w:val="clear" w:color="auto" w:fill="auto"/>
            <w:tcMar>
              <w:top w:w="115" w:type="dxa"/>
              <w:bottom w:w="115" w:type="dxa"/>
            </w:tcMar>
          </w:tcPr>
          <w:p w14:paraId="2C0D6097" w14:textId="77777777" w:rsidR="00635B33" w:rsidRDefault="00635B33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183F59F3" w14:textId="77777777" w:rsidR="00635B33" w:rsidRDefault="00917AE1" w:rsidP="00BA515F">
            <w:pPr>
              <w:pStyle w:val="TableBodyText"/>
            </w:pPr>
            <w:r>
              <w:t>Guide</w:t>
            </w:r>
          </w:p>
        </w:tc>
      </w:tr>
      <w:tr w:rsidR="00917AE1" w:rsidRPr="007224F6" w14:paraId="4C802CE2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auto"/>
            <w:tcMar>
              <w:top w:w="115" w:type="dxa"/>
              <w:bottom w:w="115" w:type="dxa"/>
            </w:tcMar>
          </w:tcPr>
          <w:p w14:paraId="7F088205" w14:textId="77777777" w:rsidR="00917AE1" w:rsidRDefault="00917AE1" w:rsidP="00BA515F">
            <w:pPr>
              <w:pStyle w:val="TableBodyText"/>
            </w:pPr>
            <w:r>
              <w:t>stylesheet</w:t>
            </w:r>
          </w:p>
        </w:tc>
        <w:tc>
          <w:tcPr>
            <w:tcW w:w="7388" w:type="dxa"/>
            <w:shd w:val="clear" w:color="auto" w:fill="auto"/>
            <w:tcMar>
              <w:top w:w="115" w:type="dxa"/>
              <w:bottom w:w="115" w:type="dxa"/>
            </w:tcMar>
          </w:tcPr>
          <w:p w14:paraId="0470EB7D" w14:textId="77777777" w:rsidR="00917AE1" w:rsidRDefault="00917AE1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7B06BCA6" w14:textId="77777777" w:rsidR="00917AE1" w:rsidRDefault="00917AE1" w:rsidP="00BA515F">
            <w:pPr>
              <w:pStyle w:val="TableBodyText"/>
            </w:pPr>
            <w:r>
              <w:t>CSS</w:t>
            </w:r>
          </w:p>
        </w:tc>
      </w:tr>
      <w:tr w:rsidR="00EC5C96" w:rsidRPr="007224F6" w14:paraId="494AE77E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auto"/>
            <w:tcMar>
              <w:top w:w="115" w:type="dxa"/>
              <w:bottom w:w="115" w:type="dxa"/>
            </w:tcMar>
          </w:tcPr>
          <w:p w14:paraId="6C46A840" w14:textId="77777777" w:rsidR="00EC5C96" w:rsidRDefault="00EC5C96" w:rsidP="00BA515F">
            <w:pPr>
              <w:pStyle w:val="TableBodyText"/>
            </w:pPr>
            <w:r>
              <w:t>Logos</w:t>
            </w:r>
          </w:p>
        </w:tc>
        <w:tc>
          <w:tcPr>
            <w:tcW w:w="7388" w:type="dxa"/>
            <w:shd w:val="clear" w:color="auto" w:fill="auto"/>
            <w:tcMar>
              <w:top w:w="115" w:type="dxa"/>
              <w:bottom w:w="115" w:type="dxa"/>
            </w:tcMar>
          </w:tcPr>
          <w:p w14:paraId="6DB18A65" w14:textId="77777777" w:rsidR="00EC5C96" w:rsidRDefault="00EC5C96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4F173B4D" w14:textId="77777777" w:rsidR="00EC5C96" w:rsidRDefault="00EC5C96" w:rsidP="00BA515F">
            <w:pPr>
              <w:pStyle w:val="TableBodyText"/>
            </w:pPr>
            <w:r>
              <w:t>Images/branding</w:t>
            </w:r>
          </w:p>
        </w:tc>
      </w:tr>
      <w:tr w:rsidR="00EC5C96" w:rsidRPr="007224F6" w14:paraId="78A44C5A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auto"/>
            <w:tcMar>
              <w:top w:w="115" w:type="dxa"/>
              <w:bottom w:w="115" w:type="dxa"/>
            </w:tcMar>
          </w:tcPr>
          <w:p w14:paraId="599FA38A" w14:textId="77777777" w:rsidR="00EC5C96" w:rsidRDefault="00EC5C96" w:rsidP="00BA515F">
            <w:pPr>
              <w:pStyle w:val="TableBodyText"/>
            </w:pPr>
            <w:r>
              <w:t>Copywrite</w:t>
            </w:r>
          </w:p>
        </w:tc>
        <w:tc>
          <w:tcPr>
            <w:tcW w:w="7388" w:type="dxa"/>
            <w:shd w:val="clear" w:color="auto" w:fill="auto"/>
            <w:tcMar>
              <w:top w:w="115" w:type="dxa"/>
              <w:bottom w:w="115" w:type="dxa"/>
            </w:tcMar>
          </w:tcPr>
          <w:p w14:paraId="5C51CC02" w14:textId="77777777" w:rsidR="00EC5C96" w:rsidRDefault="00EC5C96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490C51A0" w14:textId="77777777" w:rsidR="00EC5C96" w:rsidRDefault="00EC5C96" w:rsidP="00BA515F">
            <w:pPr>
              <w:pStyle w:val="TableBodyText"/>
            </w:pPr>
            <w:r>
              <w:t>Policies</w:t>
            </w:r>
          </w:p>
        </w:tc>
      </w:tr>
      <w:tr w:rsidR="00EC5C96" w:rsidRPr="007224F6" w14:paraId="42FD6D38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auto"/>
            <w:tcMar>
              <w:top w:w="115" w:type="dxa"/>
              <w:bottom w:w="115" w:type="dxa"/>
            </w:tcMar>
          </w:tcPr>
          <w:p w14:paraId="521201BE" w14:textId="77777777" w:rsidR="00EC5C96" w:rsidRDefault="00EC5C96" w:rsidP="00BA515F">
            <w:pPr>
              <w:pStyle w:val="TableBodyText"/>
            </w:pPr>
            <w:r>
              <w:t>Terms of Use</w:t>
            </w:r>
          </w:p>
        </w:tc>
        <w:tc>
          <w:tcPr>
            <w:tcW w:w="7388" w:type="dxa"/>
            <w:shd w:val="clear" w:color="auto" w:fill="auto"/>
            <w:tcMar>
              <w:top w:w="115" w:type="dxa"/>
              <w:bottom w:w="115" w:type="dxa"/>
            </w:tcMar>
          </w:tcPr>
          <w:p w14:paraId="17D9C957" w14:textId="77777777" w:rsidR="00EC5C96" w:rsidRDefault="00EC5C96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190DD6FD" w14:textId="77777777" w:rsidR="00EC5C96" w:rsidRDefault="00EC5C96" w:rsidP="00BA515F">
            <w:pPr>
              <w:pStyle w:val="TableBodyText"/>
            </w:pPr>
            <w:r>
              <w:t>Policies</w:t>
            </w:r>
          </w:p>
        </w:tc>
      </w:tr>
      <w:tr w:rsidR="00623E9C" w:rsidRPr="007224F6" w14:paraId="5058F958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auto"/>
            <w:tcMar>
              <w:top w:w="115" w:type="dxa"/>
              <w:bottom w:w="115" w:type="dxa"/>
            </w:tcMar>
          </w:tcPr>
          <w:p w14:paraId="0F53D7DC" w14:textId="77777777" w:rsidR="00623E9C" w:rsidRDefault="00623E9C" w:rsidP="00BA515F">
            <w:pPr>
              <w:pStyle w:val="TableBodyText"/>
            </w:pPr>
            <w:r>
              <w:t>Licensing</w:t>
            </w:r>
          </w:p>
        </w:tc>
        <w:tc>
          <w:tcPr>
            <w:tcW w:w="7388" w:type="dxa"/>
            <w:shd w:val="clear" w:color="auto" w:fill="auto"/>
            <w:tcMar>
              <w:top w:w="115" w:type="dxa"/>
              <w:bottom w:w="115" w:type="dxa"/>
            </w:tcMar>
          </w:tcPr>
          <w:p w14:paraId="1E8CD696" w14:textId="77777777" w:rsidR="00623E9C" w:rsidRDefault="00623E9C" w:rsidP="00BA515F">
            <w:pPr>
              <w:pStyle w:val="TableBodyText"/>
            </w:pPr>
            <w:r>
              <w:t>MIT, WordPress, Components, Elements, Images Sources and links</w:t>
            </w: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1C10ECCB" w14:textId="77777777" w:rsidR="00623E9C" w:rsidRDefault="00623E9C" w:rsidP="00BA515F">
            <w:pPr>
              <w:pStyle w:val="TableBodyText"/>
            </w:pPr>
            <w:r>
              <w:t>Policies</w:t>
            </w:r>
          </w:p>
        </w:tc>
      </w:tr>
    </w:tbl>
    <w:p w14:paraId="00627765" w14:textId="77777777" w:rsidR="00B567E6" w:rsidRDefault="00B567E6" w:rsidP="00191FBB"/>
    <w:p w14:paraId="5C8B09AC" w14:textId="77777777" w:rsidR="00E11806" w:rsidRDefault="00E11806" w:rsidP="00191FBB">
      <w:r>
        <w:br w:type="page"/>
      </w:r>
    </w:p>
    <w:tbl>
      <w:tblPr>
        <w:tblStyle w:val="TableGrid"/>
        <w:tblW w:w="14485" w:type="dxa"/>
        <w:shd w:val="clear" w:color="auto" w:fill="F24F4F"/>
        <w:tblLook w:val="04A0" w:firstRow="1" w:lastRow="0" w:firstColumn="1" w:lastColumn="0" w:noHBand="0" w:noVBand="1"/>
      </w:tblPr>
      <w:tblGrid>
        <w:gridCol w:w="2585"/>
        <w:gridCol w:w="7148"/>
        <w:gridCol w:w="4752"/>
      </w:tblGrid>
      <w:tr w:rsidR="006434EC" w14:paraId="3D4577F5" w14:textId="77777777" w:rsidTr="00A810C2">
        <w:trPr>
          <w:trHeight w:val="593"/>
        </w:trPr>
        <w:tc>
          <w:tcPr>
            <w:tcW w:w="14485" w:type="dxa"/>
            <w:gridSpan w:val="3"/>
            <w:shd w:val="clear" w:color="auto" w:fill="F24F4F"/>
            <w:vAlign w:val="center"/>
          </w:tcPr>
          <w:p w14:paraId="5CFEFD3A" w14:textId="77777777" w:rsidR="006434EC" w:rsidRPr="008D5FE3" w:rsidRDefault="006434EC" w:rsidP="00675F7D">
            <w:pPr>
              <w:pStyle w:val="Heading1"/>
            </w:pPr>
            <w:r>
              <w:lastRenderedPageBreak/>
              <w:t>USER EXPERIENCE BOARD</w:t>
            </w:r>
            <w:r w:rsidRPr="0033531C">
              <w:t>:</w:t>
            </w:r>
            <w:r>
              <w:t xml:space="preserve"> </w:t>
            </w:r>
          </w:p>
        </w:tc>
      </w:tr>
      <w:tr w:rsidR="006434EC" w:rsidRPr="00635B33" w14:paraId="47381CD9" w14:textId="77777777" w:rsidTr="00956A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6"/>
          <w:tblHeader/>
        </w:trPr>
        <w:tc>
          <w:tcPr>
            <w:tcW w:w="2236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2D17BC56" w14:textId="77777777" w:rsidR="006434EC" w:rsidRPr="0057108D" w:rsidRDefault="006434EC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Asset Type</w:t>
            </w:r>
          </w:p>
        </w:tc>
        <w:tc>
          <w:tcPr>
            <w:tcW w:w="7338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02A0E9EA" w14:textId="77777777" w:rsidR="006434EC" w:rsidRPr="0057108D" w:rsidRDefault="006434EC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Name &amp; Description</w:t>
            </w:r>
          </w:p>
        </w:tc>
        <w:tc>
          <w:tcPr>
            <w:tcW w:w="4911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723A7219" w14:textId="77777777" w:rsidR="006434EC" w:rsidRPr="0057108D" w:rsidRDefault="008E611E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Feature or Functional Area</w:t>
            </w:r>
          </w:p>
        </w:tc>
      </w:tr>
      <w:tr w:rsidR="00956A48" w:rsidRPr="007224F6" w14:paraId="2BA2E95E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4EB793A9" w14:textId="245D187A" w:rsidR="006434EC" w:rsidRDefault="00BD41AD" w:rsidP="00BA515F">
            <w:pPr>
              <w:pStyle w:val="TableBodyText"/>
            </w:pPr>
            <w:r>
              <w:t>app</w:t>
            </w:r>
            <w:r w:rsidR="008E611E">
              <w:t>.js</w:t>
            </w:r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73A8AAA2" w14:textId="77777777" w:rsidR="006434EC" w:rsidRDefault="006434EC" w:rsidP="00BA515F">
            <w:pPr>
              <w:pStyle w:val="TableBodyText"/>
            </w:pPr>
            <w:r>
              <w:t>[</w:t>
            </w: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28A70CCD" w14:textId="77777777" w:rsidR="006434EC" w:rsidRDefault="0012074C" w:rsidP="00BA515F">
            <w:pPr>
              <w:pStyle w:val="TableBodyText"/>
            </w:pPr>
            <w:r>
              <w:t>/</w:t>
            </w:r>
          </w:p>
        </w:tc>
      </w:tr>
      <w:tr w:rsidR="008E611E" w:rsidRPr="007224F6" w14:paraId="523B6CE7" w14:textId="77777777" w:rsidTr="00324AC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23DF8D46" w14:textId="77777777" w:rsidR="008E611E" w:rsidRDefault="008E611E" w:rsidP="00BA515F">
            <w:pPr>
              <w:pStyle w:val="TableBodyText"/>
            </w:pPr>
          </w:p>
        </w:tc>
      </w:tr>
      <w:tr w:rsidR="00956A48" w:rsidRPr="007224F6" w14:paraId="2493C3DE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4CCDB5C8" w14:textId="77777777" w:rsidR="008E611E" w:rsidRDefault="008E611E" w:rsidP="00BA515F">
            <w:pPr>
              <w:pStyle w:val="TableBodyText"/>
            </w:pPr>
            <w:r>
              <w:t>App.js</w:t>
            </w:r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0AC387A9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0A38153F" w14:textId="77777777" w:rsidR="008E611E" w:rsidRDefault="0012074C" w:rsidP="00BA515F">
            <w:pPr>
              <w:pStyle w:val="TableBodyText"/>
            </w:pPr>
            <w:r>
              <w:t>/</w:t>
            </w:r>
          </w:p>
        </w:tc>
      </w:tr>
      <w:tr w:rsidR="008E611E" w:rsidRPr="007224F6" w14:paraId="1A72E615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53CDD50B" w14:textId="77777777" w:rsidR="008E611E" w:rsidRDefault="008E611E" w:rsidP="00BA515F">
            <w:pPr>
              <w:pStyle w:val="TableBodyText"/>
            </w:pPr>
          </w:p>
        </w:tc>
      </w:tr>
      <w:tr w:rsidR="00956A48" w:rsidRPr="007224F6" w14:paraId="564EDB63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44F17A5C" w14:textId="77777777" w:rsidR="008E611E" w:rsidRDefault="008E611E" w:rsidP="00BA515F">
            <w:pPr>
              <w:pStyle w:val="TableBodyText"/>
            </w:pPr>
            <w:r>
              <w:t>Start.js</w:t>
            </w:r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7EF0073D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5952BDF9" w14:textId="77777777" w:rsidR="008E611E" w:rsidRDefault="00917AE1" w:rsidP="00BA515F">
            <w:pPr>
              <w:pStyle w:val="TableBodyText"/>
            </w:pPr>
            <w:r>
              <w:t>/</w:t>
            </w:r>
          </w:p>
        </w:tc>
      </w:tr>
      <w:tr w:rsidR="008E611E" w:rsidRPr="007224F6" w14:paraId="73203BBC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2A434E51" w14:textId="77777777" w:rsidR="008E611E" w:rsidRDefault="008E611E" w:rsidP="00BA515F">
            <w:pPr>
              <w:pStyle w:val="TableBodyText"/>
            </w:pPr>
          </w:p>
        </w:tc>
      </w:tr>
      <w:tr w:rsidR="00956A48" w:rsidRPr="007224F6" w14:paraId="68707B59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36A091FC" w14:textId="77777777" w:rsidR="008E611E" w:rsidRDefault="00917AE1" w:rsidP="00BA515F">
            <w:pPr>
              <w:pStyle w:val="TableBodyText"/>
            </w:pPr>
            <w:proofErr w:type="gramStart"/>
            <w:r>
              <w:t>.env</w:t>
            </w:r>
            <w:proofErr w:type="gramEnd"/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490D3F99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1C4D9C43" w14:textId="77777777" w:rsidR="008E611E" w:rsidRDefault="00917AE1" w:rsidP="00BA515F">
            <w:pPr>
              <w:pStyle w:val="TableBodyText"/>
            </w:pPr>
            <w:r>
              <w:t>/</w:t>
            </w:r>
          </w:p>
        </w:tc>
      </w:tr>
      <w:tr w:rsidR="008E611E" w:rsidRPr="007224F6" w14:paraId="2882B963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3E38EA56" w14:textId="77777777" w:rsidR="008E611E" w:rsidRDefault="008E611E" w:rsidP="00BA515F">
            <w:pPr>
              <w:pStyle w:val="TableBodyText"/>
            </w:pPr>
          </w:p>
        </w:tc>
      </w:tr>
      <w:tr w:rsidR="006434EC" w:rsidRPr="007224F6" w14:paraId="3B53D1CD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3A0EE421" w14:textId="77777777" w:rsidR="006434EC" w:rsidRDefault="00917AE1" w:rsidP="00BA515F">
            <w:pPr>
              <w:pStyle w:val="TableBodyText"/>
            </w:pPr>
            <w:proofErr w:type="spellStart"/>
            <w:r>
              <w:t>user.htpasswd</w:t>
            </w:r>
            <w:proofErr w:type="spellEnd"/>
            <w:r>
              <w:t>/</w:t>
            </w:r>
            <w:proofErr w:type="spellStart"/>
            <w:r>
              <w:t>htaccess</w:t>
            </w:r>
            <w:proofErr w:type="spellEnd"/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6852A5AB" w14:textId="77777777" w:rsidR="006434EC" w:rsidRDefault="006434EC" w:rsidP="00BA515F">
            <w:pPr>
              <w:pStyle w:val="TableBodyText"/>
            </w:pP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45AA8F9A" w14:textId="77777777" w:rsidR="006434EC" w:rsidRDefault="008E611E" w:rsidP="00BA515F">
            <w:pPr>
              <w:pStyle w:val="TableBodyText"/>
            </w:pPr>
            <w:r>
              <w:t>/</w:t>
            </w:r>
            <w:proofErr w:type="gramStart"/>
            <w:r w:rsidR="00917AE1">
              <w:t>config</w:t>
            </w:r>
            <w:proofErr w:type="gramEnd"/>
          </w:p>
        </w:tc>
      </w:tr>
      <w:tr w:rsidR="00956A48" w:rsidRPr="007224F6" w14:paraId="5398B58F" w14:textId="77777777" w:rsidTr="004A3D9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19A46A8F" w14:textId="77777777" w:rsidR="00956A48" w:rsidRDefault="00956A48" w:rsidP="00BA515F">
            <w:pPr>
              <w:pStyle w:val="TableBodyText"/>
            </w:pPr>
          </w:p>
        </w:tc>
      </w:tr>
      <w:tr w:rsidR="00956A48" w:rsidRPr="007224F6" w14:paraId="69DE2D21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2479FEFA" w14:textId="77777777" w:rsidR="008E611E" w:rsidRDefault="00917AE1" w:rsidP="00BA515F">
            <w:pPr>
              <w:pStyle w:val="TableBodyText"/>
            </w:pPr>
            <w:r>
              <w:t>footer</w:t>
            </w:r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77376FFE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24D065CD" w14:textId="77777777" w:rsidR="008E611E" w:rsidRDefault="00917AE1" w:rsidP="00BA515F">
            <w:pPr>
              <w:pStyle w:val="TableBodyText"/>
            </w:pPr>
            <w:r>
              <w:t>/</w:t>
            </w:r>
            <w:proofErr w:type="gramStart"/>
            <w:r>
              <w:t>models</w:t>
            </w:r>
            <w:proofErr w:type="gramEnd"/>
          </w:p>
        </w:tc>
      </w:tr>
      <w:tr w:rsidR="008E611E" w:rsidRPr="007224F6" w14:paraId="544F070D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0B764C05" w14:textId="77777777" w:rsidR="008E611E" w:rsidRDefault="008E611E" w:rsidP="00BA515F">
            <w:pPr>
              <w:pStyle w:val="TableBodyText"/>
            </w:pPr>
          </w:p>
        </w:tc>
      </w:tr>
      <w:tr w:rsidR="00956A48" w:rsidRPr="007224F6" w14:paraId="01CD4D37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76CE5024" w14:textId="77777777" w:rsidR="008E611E" w:rsidRDefault="00917AE1" w:rsidP="00BA515F">
            <w:pPr>
              <w:pStyle w:val="TableBodyText"/>
            </w:pPr>
            <w:r>
              <w:t>header</w:t>
            </w:r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63E56DC9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73B1A9D5" w14:textId="77777777" w:rsidR="008E611E" w:rsidRDefault="00917AE1" w:rsidP="00BA515F">
            <w:pPr>
              <w:pStyle w:val="TableBodyText"/>
            </w:pPr>
            <w:r>
              <w:t>/</w:t>
            </w:r>
            <w:proofErr w:type="gramStart"/>
            <w:r>
              <w:t>models</w:t>
            </w:r>
            <w:proofErr w:type="gramEnd"/>
          </w:p>
        </w:tc>
      </w:tr>
      <w:tr w:rsidR="008E611E" w:rsidRPr="007224F6" w14:paraId="7A56F586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3C17DBC5" w14:textId="77777777" w:rsidR="008E611E" w:rsidRDefault="008E611E" w:rsidP="00BA515F">
            <w:pPr>
              <w:pStyle w:val="TableBodyText"/>
            </w:pPr>
          </w:p>
        </w:tc>
      </w:tr>
      <w:tr w:rsidR="00956A48" w:rsidRPr="007224F6" w14:paraId="266FC3C8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7516082B" w14:textId="77777777" w:rsidR="008E611E" w:rsidRDefault="00917AE1" w:rsidP="00BA515F">
            <w:pPr>
              <w:pStyle w:val="TableBodyText"/>
            </w:pPr>
            <w:proofErr w:type="spellStart"/>
            <w:r>
              <w:t>landingpage</w:t>
            </w:r>
            <w:proofErr w:type="spellEnd"/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69444870" w14:textId="77777777" w:rsidR="008E611E" w:rsidRDefault="008E611E" w:rsidP="00BA515F">
            <w:pPr>
              <w:pStyle w:val="TableBodyText"/>
            </w:pPr>
            <w:r>
              <w:t>[</w:t>
            </w:r>
            <w:r w:rsidR="00917AE1">
              <w:t>Landing page&gt;About&gt;Project Directory&gt;Contact&gt;Terms of Use&gt;Privacy</w:t>
            </w: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7B9BE366" w14:textId="77777777" w:rsidR="008E611E" w:rsidRDefault="00917AE1" w:rsidP="00BA515F">
            <w:pPr>
              <w:pStyle w:val="TableBodyText"/>
            </w:pPr>
            <w:r>
              <w:t>/</w:t>
            </w:r>
            <w:proofErr w:type="gramStart"/>
            <w:r>
              <w:t>views</w:t>
            </w:r>
            <w:proofErr w:type="gramEnd"/>
          </w:p>
        </w:tc>
      </w:tr>
      <w:tr w:rsidR="008E611E" w:rsidRPr="007224F6" w14:paraId="7EB46B4B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28B68FB9" w14:textId="77777777" w:rsidR="008E611E" w:rsidRDefault="008E611E" w:rsidP="00BA515F">
            <w:pPr>
              <w:pStyle w:val="TableBodyText"/>
            </w:pPr>
          </w:p>
        </w:tc>
      </w:tr>
    </w:tbl>
    <w:p w14:paraId="6A851A33" w14:textId="77777777" w:rsidR="006434EC" w:rsidRDefault="006434EC" w:rsidP="00191FBB"/>
    <w:tbl>
      <w:tblPr>
        <w:tblStyle w:val="TableGrid"/>
        <w:tblW w:w="14485" w:type="dxa"/>
        <w:shd w:val="clear" w:color="auto" w:fill="F24F4F"/>
        <w:tblLook w:val="04A0" w:firstRow="1" w:lastRow="0" w:firstColumn="1" w:lastColumn="0" w:noHBand="0" w:noVBand="1"/>
      </w:tblPr>
      <w:tblGrid>
        <w:gridCol w:w="2147"/>
        <w:gridCol w:w="7388"/>
        <w:gridCol w:w="39"/>
        <w:gridCol w:w="4911"/>
      </w:tblGrid>
      <w:tr w:rsidR="008E611E" w14:paraId="4AE84151" w14:textId="77777777" w:rsidTr="003A24D4">
        <w:trPr>
          <w:trHeight w:val="288"/>
        </w:trPr>
        <w:tc>
          <w:tcPr>
            <w:tcW w:w="14485" w:type="dxa"/>
            <w:gridSpan w:val="4"/>
            <w:shd w:val="clear" w:color="auto" w:fill="F24F4F"/>
            <w:vAlign w:val="center"/>
          </w:tcPr>
          <w:p w14:paraId="0F4AFD68" w14:textId="77777777" w:rsidR="008E611E" w:rsidRPr="008D5FE3" w:rsidRDefault="008E611E" w:rsidP="00675F7D">
            <w:pPr>
              <w:pStyle w:val="Heading1"/>
            </w:pPr>
            <w:r>
              <w:lastRenderedPageBreak/>
              <w:t>USER EXPERIENCE BOARD</w:t>
            </w:r>
            <w:r w:rsidRPr="0033531C">
              <w:t>:</w:t>
            </w:r>
            <w:r>
              <w:t xml:space="preserve"> </w:t>
            </w:r>
          </w:p>
        </w:tc>
      </w:tr>
      <w:tr w:rsidR="008E611E" w:rsidRPr="00635B33" w14:paraId="01A6FDD4" w14:textId="77777777" w:rsidTr="003A24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  <w:tblHeader/>
        </w:trPr>
        <w:tc>
          <w:tcPr>
            <w:tcW w:w="2147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4B1EA5A7" w14:textId="77777777" w:rsidR="008E611E" w:rsidRPr="0057108D" w:rsidRDefault="008E611E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Asset Type</w:t>
            </w:r>
          </w:p>
        </w:tc>
        <w:tc>
          <w:tcPr>
            <w:tcW w:w="7388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71C5E0B7" w14:textId="77777777" w:rsidR="008E611E" w:rsidRPr="0057108D" w:rsidRDefault="008E611E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Name &amp; Description</w:t>
            </w:r>
          </w:p>
        </w:tc>
        <w:tc>
          <w:tcPr>
            <w:tcW w:w="4950" w:type="dxa"/>
            <w:gridSpan w:val="2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4F4ABFA5" w14:textId="77777777" w:rsidR="008E611E" w:rsidRPr="0057108D" w:rsidRDefault="008E611E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Feature or Functional Area</w:t>
            </w:r>
          </w:p>
        </w:tc>
      </w:tr>
      <w:tr w:rsidR="008E611E" w:rsidRPr="007224F6" w14:paraId="14BAE0B2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7E645C2B" w14:textId="77777777" w:rsidR="008E611E" w:rsidRDefault="00917AE1" w:rsidP="00BA515F">
            <w:pPr>
              <w:pStyle w:val="TableBodyText"/>
            </w:pPr>
            <w:r>
              <w:t>project-directory</w:t>
            </w:r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6B30D9A0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4C19CC2E" w14:textId="77777777" w:rsidR="008E611E" w:rsidRDefault="00917AE1" w:rsidP="00BA515F">
            <w:pPr>
              <w:pStyle w:val="TableBodyText"/>
            </w:pPr>
            <w:r>
              <w:t>/</w:t>
            </w:r>
            <w:proofErr w:type="gramStart"/>
            <w:r>
              <w:t>views</w:t>
            </w:r>
            <w:proofErr w:type="gramEnd"/>
          </w:p>
        </w:tc>
      </w:tr>
      <w:tr w:rsidR="008E611E" w:rsidRPr="007224F6" w14:paraId="32A5299E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604ADA4A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578B7CAE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053A58FC" w14:textId="77777777" w:rsidR="008E611E" w:rsidRDefault="00917AE1" w:rsidP="00BA515F">
            <w:pPr>
              <w:pStyle w:val="TableBodyText"/>
            </w:pPr>
            <w:r>
              <w:t>contact</w:t>
            </w:r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2A747312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506F43DE" w14:textId="77777777" w:rsidR="008E611E" w:rsidRDefault="00917AE1" w:rsidP="00BA515F">
            <w:pPr>
              <w:pStyle w:val="TableBodyText"/>
            </w:pPr>
            <w:r>
              <w:t>/</w:t>
            </w:r>
            <w:proofErr w:type="gramStart"/>
            <w:r>
              <w:t>forms</w:t>
            </w:r>
            <w:proofErr w:type="gramEnd"/>
          </w:p>
        </w:tc>
      </w:tr>
      <w:tr w:rsidR="008E611E" w:rsidRPr="007224F6" w14:paraId="7BBBCA85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1D3B01AB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55A30026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6E554281" w14:textId="77777777" w:rsidR="008E611E" w:rsidRDefault="00917AE1" w:rsidP="00BA515F">
            <w:pPr>
              <w:pStyle w:val="TableBodyText"/>
            </w:pPr>
            <w:proofErr w:type="spellStart"/>
            <w:r>
              <w:t>termsofus</w:t>
            </w:r>
            <w:proofErr w:type="spellEnd"/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57E5482C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120E9CD3" w14:textId="77777777" w:rsidR="008E611E" w:rsidRDefault="00917AE1" w:rsidP="00BA515F">
            <w:pPr>
              <w:pStyle w:val="TableBodyText"/>
            </w:pPr>
            <w:r>
              <w:t>/</w:t>
            </w:r>
            <w:proofErr w:type="gramStart"/>
            <w:r>
              <w:t>public</w:t>
            </w:r>
            <w:proofErr w:type="gramEnd"/>
          </w:p>
        </w:tc>
      </w:tr>
      <w:tr w:rsidR="008E611E" w:rsidRPr="007224F6" w14:paraId="49789CD5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6949A62B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458DEDA3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33256FB8" w14:textId="77777777" w:rsidR="008E611E" w:rsidRDefault="00917AE1" w:rsidP="00BA515F">
            <w:pPr>
              <w:pStyle w:val="TableBodyText"/>
            </w:pPr>
            <w:r>
              <w:t>Privacy</w:t>
            </w:r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3E3BC59A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16188408" w14:textId="77777777" w:rsidR="008E611E" w:rsidRDefault="00917AE1" w:rsidP="00BA515F">
            <w:pPr>
              <w:pStyle w:val="TableBodyText"/>
            </w:pPr>
            <w:r>
              <w:t>/</w:t>
            </w:r>
            <w:proofErr w:type="gramStart"/>
            <w:r>
              <w:t>public</w:t>
            </w:r>
            <w:proofErr w:type="gramEnd"/>
          </w:p>
        </w:tc>
      </w:tr>
      <w:tr w:rsidR="008E611E" w:rsidRPr="007224F6" w14:paraId="3A3DABB8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70E27209" w14:textId="77777777" w:rsidR="008E611E" w:rsidRDefault="008E611E" w:rsidP="00BA515F">
            <w:pPr>
              <w:pStyle w:val="TableBodyText"/>
            </w:pPr>
          </w:p>
        </w:tc>
      </w:tr>
      <w:tr w:rsidR="00956A48" w:rsidRPr="007224F6" w14:paraId="5B7A43A8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6AF193C6" w14:textId="77777777" w:rsidR="00956A48" w:rsidRDefault="00956A48" w:rsidP="00BA515F">
            <w:pPr>
              <w:pStyle w:val="TableBodyText"/>
            </w:pPr>
            <w:r>
              <w:t>About</w:t>
            </w:r>
          </w:p>
        </w:tc>
        <w:tc>
          <w:tcPr>
            <w:tcW w:w="7427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50BEFC47" w14:textId="77777777" w:rsidR="00956A48" w:rsidRDefault="00956A48" w:rsidP="00BA515F">
            <w:pPr>
              <w:pStyle w:val="TableBodyText"/>
            </w:pP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49E1189E" w14:textId="77777777" w:rsidR="00956A48" w:rsidRDefault="001C3DAB" w:rsidP="00BA515F">
            <w:pPr>
              <w:pStyle w:val="TableBodyText"/>
            </w:pPr>
            <w:r>
              <w:t>/</w:t>
            </w:r>
            <w:proofErr w:type="gramStart"/>
            <w:r>
              <w:t>views</w:t>
            </w:r>
            <w:proofErr w:type="gramEnd"/>
          </w:p>
        </w:tc>
      </w:tr>
      <w:tr w:rsidR="00956A48" w:rsidRPr="007224F6" w14:paraId="333DA452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7C827133" w14:textId="77777777" w:rsidR="00956A48" w:rsidRDefault="00956A48" w:rsidP="00BA515F">
            <w:pPr>
              <w:pStyle w:val="TableBodyText"/>
            </w:pPr>
          </w:p>
        </w:tc>
      </w:tr>
      <w:tr w:rsidR="008E611E" w:rsidRPr="007224F6" w14:paraId="429E0E51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5ED59BC1" w14:textId="77777777" w:rsidR="008E611E" w:rsidRDefault="008E611E" w:rsidP="00BA515F">
            <w:pPr>
              <w:pStyle w:val="TableBodyText"/>
            </w:pPr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43C51D45" w14:textId="77777777" w:rsidR="008E611E" w:rsidRDefault="008E611E" w:rsidP="00BA515F">
            <w:pPr>
              <w:pStyle w:val="TableBodyText"/>
            </w:pP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7C00B7F4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17E5F7DD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44980ADF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3BC67570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6C628D82" w14:textId="77777777" w:rsidR="008E611E" w:rsidRDefault="008E611E" w:rsidP="00BA515F">
            <w:pPr>
              <w:pStyle w:val="TableBodyText"/>
            </w:pPr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1BDBA539" w14:textId="77777777" w:rsidR="008E611E" w:rsidRDefault="008E611E" w:rsidP="00BA515F">
            <w:pPr>
              <w:pStyle w:val="TableBodyText"/>
            </w:pP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545E2BE3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17801699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47941896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0E07D4A6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27EFB8D6" w14:textId="77777777" w:rsidR="008E611E" w:rsidRDefault="008E611E" w:rsidP="00BA515F">
            <w:pPr>
              <w:pStyle w:val="TableBodyText"/>
            </w:pPr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3292A7A2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3F35CD0A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039D21B6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5D7599E0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1BCFAA8B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3E22F5D8" w14:textId="77777777" w:rsidR="008E611E" w:rsidRDefault="008E611E" w:rsidP="00BA515F">
            <w:pPr>
              <w:pStyle w:val="TableBodyText"/>
            </w:pPr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5E3E382F" w14:textId="77777777" w:rsidR="008E611E" w:rsidRDefault="008E611E" w:rsidP="00BA515F">
            <w:pPr>
              <w:pStyle w:val="TableBodyText"/>
            </w:pP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13FE3F50" w14:textId="77777777" w:rsidR="008E611E" w:rsidRDefault="008E611E" w:rsidP="00BA515F">
            <w:pPr>
              <w:pStyle w:val="TableBodyText"/>
            </w:pPr>
          </w:p>
        </w:tc>
      </w:tr>
    </w:tbl>
    <w:p w14:paraId="08CE5F1B" w14:textId="77777777" w:rsidR="006434EC" w:rsidRDefault="006434EC" w:rsidP="00191FBB"/>
    <w:p w14:paraId="53E2998D" w14:textId="39DD49FC" w:rsidR="00333071" w:rsidRDefault="006434EC" w:rsidP="003E5CF4">
      <w:pPr>
        <w:pStyle w:val="Heading2"/>
      </w:pPr>
      <w:r>
        <w:br w:type="page"/>
      </w:r>
      <w:r w:rsidR="003A24D4">
        <w:lastRenderedPageBreak/>
        <w:t>POSTMAN TESTING</w:t>
      </w:r>
    </w:p>
    <w:p w14:paraId="796C2C6C" w14:textId="45F1304F" w:rsidR="003A24D4" w:rsidRDefault="003A24D4" w:rsidP="00191FBB"/>
    <w:p w14:paraId="50D710F4" w14:textId="214922DA" w:rsidR="003A24D4" w:rsidRDefault="003A24D4" w:rsidP="00191FBB">
      <w:r>
        <w:t>This section provides testing details to ensure functionality for GET/POST/PUT/DELETE is validated and secure using role-based limits.</w:t>
      </w:r>
      <w:r w:rsidR="003E5CF4">
        <w:t xml:space="preserve">  Include screen captures to be used as video storyboard.</w:t>
      </w:r>
    </w:p>
    <w:p w14:paraId="0182F1F9" w14:textId="77777777" w:rsidR="003A24D4" w:rsidRDefault="003A24D4" w:rsidP="00191FBB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333071" w:rsidRPr="00A270A1" w14:paraId="53E9C08E" w14:textId="77777777" w:rsidTr="003A24D4">
        <w:trPr>
          <w:trHeight w:val="288"/>
        </w:trPr>
        <w:tc>
          <w:tcPr>
            <w:tcW w:w="5000" w:type="pct"/>
            <w:shd w:val="clear" w:color="auto" w:fill="F24F4F"/>
            <w:vAlign w:val="center"/>
          </w:tcPr>
          <w:p w14:paraId="3729A69E" w14:textId="0DCAC470" w:rsidR="00333071" w:rsidRPr="0033531C" w:rsidRDefault="003A24D4" w:rsidP="00675F7D">
            <w:pPr>
              <w:pStyle w:val="Heading1"/>
            </w:pPr>
            <w:r>
              <w:rPr>
                <w:bdr w:val="nil"/>
              </w:rPr>
              <w:t>POSTMAN TESTING: Roles</w:t>
            </w:r>
          </w:p>
        </w:tc>
      </w:tr>
    </w:tbl>
    <w:tbl>
      <w:tblPr>
        <w:tblStyle w:val="TableGrid"/>
        <w:tblW w:w="1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151"/>
        <w:gridCol w:w="6034"/>
        <w:gridCol w:w="6210"/>
      </w:tblGrid>
      <w:tr w:rsidR="00333071" w:rsidRPr="0057108D" w14:paraId="0FBEBEA9" w14:textId="77777777" w:rsidTr="003A24D4">
        <w:trPr>
          <w:trHeight w:val="20"/>
          <w:tblHeader/>
        </w:trPr>
        <w:tc>
          <w:tcPr>
            <w:tcW w:w="2151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498CFA87" w14:textId="22EA3DFD" w:rsidR="00333071" w:rsidRPr="0057108D" w:rsidRDefault="00333071" w:rsidP="00CB08F1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Activity</w:t>
            </w: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:</w:t>
            </w:r>
          </w:p>
        </w:tc>
        <w:tc>
          <w:tcPr>
            <w:tcW w:w="6034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4073D8F2" w14:textId="6C28109E" w:rsidR="00333071" w:rsidRPr="0057108D" w:rsidRDefault="00333071" w:rsidP="00CB08F1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Description:</w:t>
            </w:r>
          </w:p>
        </w:tc>
        <w:tc>
          <w:tcPr>
            <w:tcW w:w="6210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375695D4" w14:textId="2C4B9F39" w:rsidR="00333071" w:rsidRPr="0057108D" w:rsidRDefault="00333071" w:rsidP="00CB08F1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URL:</w:t>
            </w:r>
          </w:p>
        </w:tc>
      </w:tr>
      <w:tr w:rsidR="00333071" w:rsidRPr="007224F6" w14:paraId="5962CB40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auto"/>
            <w:tcMar>
              <w:top w:w="115" w:type="dxa"/>
              <w:bottom w:w="115" w:type="dxa"/>
            </w:tcMar>
          </w:tcPr>
          <w:p w14:paraId="49D17F30" w14:textId="15B409D7" w:rsidR="00333071" w:rsidRPr="007224F6" w:rsidRDefault="003A24D4" w:rsidP="00BA515F">
            <w:pPr>
              <w:pStyle w:val="TableBodyText"/>
            </w:pPr>
            <w:r>
              <w:t>GET</w:t>
            </w:r>
          </w:p>
        </w:tc>
        <w:tc>
          <w:tcPr>
            <w:tcW w:w="6034" w:type="dxa"/>
            <w:shd w:val="clear" w:color="auto" w:fill="auto"/>
            <w:tcMar>
              <w:top w:w="115" w:type="dxa"/>
              <w:bottom w:w="115" w:type="dxa"/>
            </w:tcMar>
          </w:tcPr>
          <w:p w14:paraId="05093ADE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6210" w:type="dxa"/>
            <w:shd w:val="clear" w:color="auto" w:fill="auto"/>
            <w:tcMar>
              <w:top w:w="115" w:type="dxa"/>
              <w:bottom w:w="115" w:type="dxa"/>
            </w:tcMar>
          </w:tcPr>
          <w:p w14:paraId="4E2415BD" w14:textId="77777777" w:rsidR="00333071" w:rsidRDefault="00333071" w:rsidP="00BA515F">
            <w:pPr>
              <w:pStyle w:val="TableBodyText"/>
            </w:pPr>
          </w:p>
        </w:tc>
      </w:tr>
      <w:tr w:rsidR="00333071" w:rsidRPr="007224F6" w14:paraId="03D35722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3E1C3D0D" w14:textId="3B43BBC8" w:rsidR="00333071" w:rsidRPr="007224F6" w:rsidRDefault="003A24D4" w:rsidP="00BA515F">
            <w:pPr>
              <w:pStyle w:val="TableBodyText"/>
            </w:pPr>
            <w:r>
              <w:t>POST</w:t>
            </w:r>
          </w:p>
        </w:tc>
        <w:tc>
          <w:tcPr>
            <w:tcW w:w="6034" w:type="dxa"/>
            <w:shd w:val="clear" w:color="auto" w:fill="F3F6F9"/>
            <w:tcMar>
              <w:top w:w="115" w:type="dxa"/>
              <w:bottom w:w="115" w:type="dxa"/>
            </w:tcMar>
          </w:tcPr>
          <w:p w14:paraId="5C5EFDA7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6210" w:type="dxa"/>
            <w:shd w:val="clear" w:color="auto" w:fill="F3F6F9"/>
            <w:tcMar>
              <w:top w:w="115" w:type="dxa"/>
              <w:bottom w:w="115" w:type="dxa"/>
            </w:tcMar>
          </w:tcPr>
          <w:p w14:paraId="4335D904" w14:textId="77777777" w:rsidR="00333071" w:rsidRDefault="00333071" w:rsidP="00BA515F">
            <w:pPr>
              <w:pStyle w:val="TableBodyText"/>
            </w:pPr>
          </w:p>
        </w:tc>
      </w:tr>
      <w:tr w:rsidR="00333071" w:rsidRPr="00FE59A7" w14:paraId="192F13FE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tcBorders>
              <w:top w:val="dotted" w:sz="4" w:space="0" w:color="4F4B44"/>
              <w:left w:val="dotted" w:sz="4" w:space="0" w:color="4F4B44"/>
              <w:bottom w:val="dotted" w:sz="4" w:space="0" w:color="4F4B44"/>
              <w:righ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5DC25D4F" w14:textId="4DF8812B" w:rsidR="00333071" w:rsidRPr="00FE59A7" w:rsidRDefault="003A24D4" w:rsidP="00BA515F">
            <w:pPr>
              <w:pStyle w:val="TableBodyText"/>
            </w:pPr>
            <w:r>
              <w:t>PUT/PATCH BY ID</w:t>
            </w:r>
          </w:p>
        </w:tc>
        <w:tc>
          <w:tcPr>
            <w:tcW w:w="6034" w:type="dxa"/>
            <w:tcBorders>
              <w:lef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0482951E" w14:textId="77777777" w:rsidR="00333071" w:rsidRPr="00FE59A7" w:rsidRDefault="00333071" w:rsidP="00BA515F">
            <w:pPr>
              <w:pStyle w:val="TableBodyText"/>
            </w:pPr>
          </w:p>
        </w:tc>
        <w:tc>
          <w:tcPr>
            <w:tcW w:w="6210" w:type="dxa"/>
            <w:shd w:val="clear" w:color="auto" w:fill="auto"/>
            <w:tcMar>
              <w:top w:w="115" w:type="dxa"/>
              <w:bottom w:w="115" w:type="dxa"/>
            </w:tcMar>
          </w:tcPr>
          <w:p w14:paraId="209F4537" w14:textId="77777777" w:rsidR="00333071" w:rsidRPr="00FE59A7" w:rsidRDefault="00333071" w:rsidP="00BA515F">
            <w:pPr>
              <w:pStyle w:val="TableBodyText"/>
              <w:rPr>
                <w:rStyle w:val="UnresolvedMention"/>
                <w:rFonts w:ascii="Century Gothic" w:hAnsi="Century Gothic"/>
                <w:color w:val="91A5BF"/>
                <w:shd w:val="clear" w:color="auto" w:fill="auto"/>
              </w:rPr>
            </w:pPr>
          </w:p>
        </w:tc>
      </w:tr>
      <w:tr w:rsidR="00333071" w:rsidRPr="007224F6" w14:paraId="29D73F90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3E1EB5EA" w14:textId="53CB0385" w:rsidR="00333071" w:rsidRPr="007224F6" w:rsidRDefault="003A24D4" w:rsidP="00BA515F">
            <w:pPr>
              <w:pStyle w:val="TableBodyText"/>
            </w:pPr>
            <w:r>
              <w:t xml:space="preserve">DELETE </w:t>
            </w:r>
          </w:p>
        </w:tc>
        <w:tc>
          <w:tcPr>
            <w:tcW w:w="6034" w:type="dxa"/>
            <w:shd w:val="clear" w:color="auto" w:fill="F3F6F9"/>
            <w:tcMar>
              <w:top w:w="115" w:type="dxa"/>
              <w:bottom w:w="115" w:type="dxa"/>
            </w:tcMar>
          </w:tcPr>
          <w:p w14:paraId="3B35A627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6210" w:type="dxa"/>
            <w:shd w:val="clear" w:color="auto" w:fill="F3F6F9"/>
            <w:tcMar>
              <w:top w:w="115" w:type="dxa"/>
              <w:bottom w:w="115" w:type="dxa"/>
            </w:tcMar>
          </w:tcPr>
          <w:p w14:paraId="1433FF56" w14:textId="77777777" w:rsidR="00333071" w:rsidRDefault="00333071" w:rsidP="00BA515F">
            <w:pPr>
              <w:pStyle w:val="TableBodyText"/>
            </w:pPr>
          </w:p>
        </w:tc>
      </w:tr>
      <w:tr w:rsidR="00333071" w:rsidRPr="007224F6" w14:paraId="394514B3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auto"/>
            <w:tcMar>
              <w:top w:w="115" w:type="dxa"/>
              <w:bottom w:w="115" w:type="dxa"/>
            </w:tcMar>
          </w:tcPr>
          <w:p w14:paraId="41AE4F6E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6034" w:type="dxa"/>
            <w:shd w:val="clear" w:color="auto" w:fill="auto"/>
            <w:tcMar>
              <w:top w:w="115" w:type="dxa"/>
              <w:bottom w:w="115" w:type="dxa"/>
            </w:tcMar>
          </w:tcPr>
          <w:p w14:paraId="5729F9D0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6210" w:type="dxa"/>
            <w:shd w:val="clear" w:color="auto" w:fill="auto"/>
            <w:tcMar>
              <w:top w:w="115" w:type="dxa"/>
              <w:bottom w:w="115" w:type="dxa"/>
            </w:tcMar>
          </w:tcPr>
          <w:p w14:paraId="00618C04" w14:textId="77777777" w:rsidR="00333071" w:rsidRDefault="00333071" w:rsidP="00BA515F">
            <w:pPr>
              <w:pStyle w:val="TableBodyText"/>
            </w:pPr>
          </w:p>
        </w:tc>
      </w:tr>
      <w:tr w:rsidR="00333071" w:rsidRPr="007224F6" w14:paraId="512EC061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2A37E70E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6034" w:type="dxa"/>
            <w:shd w:val="clear" w:color="auto" w:fill="F3F6F9"/>
            <w:tcMar>
              <w:top w:w="115" w:type="dxa"/>
              <w:bottom w:w="115" w:type="dxa"/>
            </w:tcMar>
          </w:tcPr>
          <w:p w14:paraId="3DA7C5A6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6210" w:type="dxa"/>
            <w:shd w:val="clear" w:color="auto" w:fill="F3F6F9"/>
            <w:tcMar>
              <w:top w:w="115" w:type="dxa"/>
              <w:bottom w:w="115" w:type="dxa"/>
            </w:tcMar>
          </w:tcPr>
          <w:p w14:paraId="685648AB" w14:textId="77777777" w:rsidR="00333071" w:rsidRDefault="00333071" w:rsidP="00BA515F">
            <w:pPr>
              <w:pStyle w:val="TableBodyText"/>
            </w:pPr>
          </w:p>
        </w:tc>
      </w:tr>
    </w:tbl>
    <w:p w14:paraId="09973789" w14:textId="77777777" w:rsidR="00333071" w:rsidRDefault="00333071" w:rsidP="00191FBB"/>
    <w:p w14:paraId="702342A8" w14:textId="0AC17AF1" w:rsidR="00333071" w:rsidRDefault="00333071" w:rsidP="00191FBB">
      <w:r>
        <w:br w:type="page"/>
      </w:r>
    </w:p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3E5CF4" w:rsidRPr="00A270A1" w14:paraId="18CD151B" w14:textId="77777777" w:rsidTr="00FC751A">
        <w:trPr>
          <w:trHeight w:val="288"/>
        </w:trPr>
        <w:tc>
          <w:tcPr>
            <w:tcW w:w="5000" w:type="pct"/>
            <w:shd w:val="clear" w:color="auto" w:fill="F24F4F"/>
            <w:vAlign w:val="center"/>
          </w:tcPr>
          <w:p w14:paraId="387C6F78" w14:textId="271FB8ED" w:rsidR="003E5CF4" w:rsidRPr="0033531C" w:rsidRDefault="003E5CF4" w:rsidP="00FC751A">
            <w:pPr>
              <w:pStyle w:val="Heading1"/>
            </w:pPr>
            <w:r>
              <w:rPr>
                <w:bdr w:val="nil"/>
              </w:rPr>
              <w:lastRenderedPageBreak/>
              <w:t xml:space="preserve">POSTMAN TESTING: </w:t>
            </w:r>
            <w:r>
              <w:rPr>
                <w:bdr w:val="nil"/>
              </w:rPr>
              <w:t>Users role-based limitations</w:t>
            </w:r>
          </w:p>
        </w:tc>
      </w:tr>
    </w:tbl>
    <w:tbl>
      <w:tblPr>
        <w:tblStyle w:val="TableGrid"/>
        <w:tblW w:w="1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151"/>
        <w:gridCol w:w="6034"/>
        <w:gridCol w:w="6210"/>
      </w:tblGrid>
      <w:tr w:rsidR="003E5CF4" w:rsidRPr="0057108D" w14:paraId="6A5DED44" w14:textId="77777777" w:rsidTr="00FC751A">
        <w:trPr>
          <w:trHeight w:val="20"/>
          <w:tblHeader/>
        </w:trPr>
        <w:tc>
          <w:tcPr>
            <w:tcW w:w="2151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0EAF5D5E" w14:textId="7AC92A15" w:rsidR="003E5CF4" w:rsidRPr="0057108D" w:rsidRDefault="003E5CF4" w:rsidP="00FC751A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Activity</w:t>
            </w: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 xml:space="preserve"> + role</w:t>
            </w: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:</w:t>
            </w:r>
          </w:p>
        </w:tc>
        <w:tc>
          <w:tcPr>
            <w:tcW w:w="6034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789D873B" w14:textId="77777777" w:rsidR="003E5CF4" w:rsidRPr="0057108D" w:rsidRDefault="003E5CF4" w:rsidP="00FC751A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Description:</w:t>
            </w:r>
          </w:p>
        </w:tc>
        <w:tc>
          <w:tcPr>
            <w:tcW w:w="6210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4E59E974" w14:textId="77777777" w:rsidR="003E5CF4" w:rsidRPr="0057108D" w:rsidRDefault="003E5CF4" w:rsidP="00FC751A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URL:</w:t>
            </w:r>
          </w:p>
        </w:tc>
      </w:tr>
      <w:tr w:rsidR="003E5CF4" w:rsidRPr="007224F6" w14:paraId="2067F122" w14:textId="77777777" w:rsidTr="00FC751A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auto"/>
            <w:tcMar>
              <w:top w:w="115" w:type="dxa"/>
              <w:bottom w:w="115" w:type="dxa"/>
            </w:tcMar>
          </w:tcPr>
          <w:p w14:paraId="306439A6" w14:textId="77777777" w:rsidR="003E5CF4" w:rsidRPr="007224F6" w:rsidRDefault="003E5CF4" w:rsidP="00FC751A">
            <w:pPr>
              <w:pStyle w:val="TableBodyText"/>
            </w:pPr>
            <w:r>
              <w:t>GET</w:t>
            </w:r>
          </w:p>
        </w:tc>
        <w:tc>
          <w:tcPr>
            <w:tcW w:w="6034" w:type="dxa"/>
            <w:shd w:val="clear" w:color="auto" w:fill="auto"/>
            <w:tcMar>
              <w:top w:w="115" w:type="dxa"/>
              <w:bottom w:w="115" w:type="dxa"/>
            </w:tcMar>
          </w:tcPr>
          <w:p w14:paraId="10045705" w14:textId="77777777" w:rsidR="003E5CF4" w:rsidRPr="007224F6" w:rsidRDefault="003E5CF4" w:rsidP="00FC751A">
            <w:pPr>
              <w:pStyle w:val="TableBodyText"/>
            </w:pPr>
          </w:p>
        </w:tc>
        <w:tc>
          <w:tcPr>
            <w:tcW w:w="6210" w:type="dxa"/>
            <w:shd w:val="clear" w:color="auto" w:fill="auto"/>
            <w:tcMar>
              <w:top w:w="115" w:type="dxa"/>
              <w:bottom w:w="115" w:type="dxa"/>
            </w:tcMar>
          </w:tcPr>
          <w:p w14:paraId="118B19C2" w14:textId="77777777" w:rsidR="003E5CF4" w:rsidRDefault="003E5CF4" w:rsidP="00FC751A">
            <w:pPr>
              <w:pStyle w:val="TableBodyText"/>
            </w:pPr>
          </w:p>
        </w:tc>
      </w:tr>
      <w:tr w:rsidR="003E5CF4" w:rsidRPr="007224F6" w14:paraId="40AF4120" w14:textId="77777777" w:rsidTr="00FC751A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4E9A6E08" w14:textId="77777777" w:rsidR="003E5CF4" w:rsidRPr="007224F6" w:rsidRDefault="003E5CF4" w:rsidP="00FC751A">
            <w:pPr>
              <w:pStyle w:val="TableBodyText"/>
            </w:pPr>
            <w:r>
              <w:t>POST</w:t>
            </w:r>
          </w:p>
        </w:tc>
        <w:tc>
          <w:tcPr>
            <w:tcW w:w="6034" w:type="dxa"/>
            <w:shd w:val="clear" w:color="auto" w:fill="F3F6F9"/>
            <w:tcMar>
              <w:top w:w="115" w:type="dxa"/>
              <w:bottom w:w="115" w:type="dxa"/>
            </w:tcMar>
          </w:tcPr>
          <w:p w14:paraId="157C0A17" w14:textId="77777777" w:rsidR="003E5CF4" w:rsidRPr="007224F6" w:rsidRDefault="003E5CF4" w:rsidP="00FC751A">
            <w:pPr>
              <w:pStyle w:val="TableBodyText"/>
            </w:pPr>
          </w:p>
        </w:tc>
        <w:tc>
          <w:tcPr>
            <w:tcW w:w="6210" w:type="dxa"/>
            <w:shd w:val="clear" w:color="auto" w:fill="F3F6F9"/>
            <w:tcMar>
              <w:top w:w="115" w:type="dxa"/>
              <w:bottom w:w="115" w:type="dxa"/>
            </w:tcMar>
          </w:tcPr>
          <w:p w14:paraId="529BDE62" w14:textId="77777777" w:rsidR="003E5CF4" w:rsidRDefault="003E5CF4" w:rsidP="00FC751A">
            <w:pPr>
              <w:pStyle w:val="TableBodyText"/>
            </w:pPr>
          </w:p>
        </w:tc>
      </w:tr>
      <w:tr w:rsidR="003E5CF4" w:rsidRPr="00FE59A7" w14:paraId="46570C09" w14:textId="77777777" w:rsidTr="00FC751A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tcBorders>
              <w:top w:val="dotted" w:sz="4" w:space="0" w:color="4F4B44"/>
              <w:left w:val="dotted" w:sz="4" w:space="0" w:color="4F4B44"/>
              <w:bottom w:val="dotted" w:sz="4" w:space="0" w:color="4F4B44"/>
              <w:righ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1E623534" w14:textId="77777777" w:rsidR="003E5CF4" w:rsidRPr="00FE59A7" w:rsidRDefault="003E5CF4" w:rsidP="00FC751A">
            <w:pPr>
              <w:pStyle w:val="TableBodyText"/>
            </w:pPr>
            <w:r>
              <w:t>PUT/PATCH BY ID</w:t>
            </w:r>
          </w:p>
        </w:tc>
        <w:tc>
          <w:tcPr>
            <w:tcW w:w="6034" w:type="dxa"/>
            <w:tcBorders>
              <w:lef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389FD7CB" w14:textId="77777777" w:rsidR="003E5CF4" w:rsidRPr="00FE59A7" w:rsidRDefault="003E5CF4" w:rsidP="00FC751A">
            <w:pPr>
              <w:pStyle w:val="TableBodyText"/>
            </w:pPr>
          </w:p>
        </w:tc>
        <w:tc>
          <w:tcPr>
            <w:tcW w:w="6210" w:type="dxa"/>
            <w:shd w:val="clear" w:color="auto" w:fill="auto"/>
            <w:tcMar>
              <w:top w:w="115" w:type="dxa"/>
              <w:bottom w:w="115" w:type="dxa"/>
            </w:tcMar>
          </w:tcPr>
          <w:p w14:paraId="672660A8" w14:textId="77777777" w:rsidR="003E5CF4" w:rsidRPr="00FE59A7" w:rsidRDefault="003E5CF4" w:rsidP="00FC751A">
            <w:pPr>
              <w:pStyle w:val="TableBodyText"/>
              <w:rPr>
                <w:rStyle w:val="UnresolvedMention"/>
                <w:rFonts w:ascii="Century Gothic" w:hAnsi="Century Gothic"/>
                <w:color w:val="91A5BF"/>
                <w:shd w:val="clear" w:color="auto" w:fill="auto"/>
              </w:rPr>
            </w:pPr>
          </w:p>
        </w:tc>
      </w:tr>
      <w:tr w:rsidR="003E5CF4" w:rsidRPr="007224F6" w14:paraId="0F2BCAC8" w14:textId="77777777" w:rsidTr="00FC751A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14758A8A" w14:textId="77777777" w:rsidR="003E5CF4" w:rsidRPr="007224F6" w:rsidRDefault="003E5CF4" w:rsidP="00FC751A">
            <w:pPr>
              <w:pStyle w:val="TableBodyText"/>
            </w:pPr>
            <w:r>
              <w:t xml:space="preserve">DELETE </w:t>
            </w:r>
          </w:p>
        </w:tc>
        <w:tc>
          <w:tcPr>
            <w:tcW w:w="6034" w:type="dxa"/>
            <w:shd w:val="clear" w:color="auto" w:fill="F3F6F9"/>
            <w:tcMar>
              <w:top w:w="115" w:type="dxa"/>
              <w:bottom w:w="115" w:type="dxa"/>
            </w:tcMar>
          </w:tcPr>
          <w:p w14:paraId="7C509EBB" w14:textId="77777777" w:rsidR="003E5CF4" w:rsidRPr="007224F6" w:rsidRDefault="003E5CF4" w:rsidP="00FC751A">
            <w:pPr>
              <w:pStyle w:val="TableBodyText"/>
            </w:pPr>
          </w:p>
        </w:tc>
        <w:tc>
          <w:tcPr>
            <w:tcW w:w="6210" w:type="dxa"/>
            <w:shd w:val="clear" w:color="auto" w:fill="F3F6F9"/>
            <w:tcMar>
              <w:top w:w="115" w:type="dxa"/>
              <w:bottom w:w="115" w:type="dxa"/>
            </w:tcMar>
          </w:tcPr>
          <w:p w14:paraId="3BE65A87" w14:textId="77777777" w:rsidR="003E5CF4" w:rsidRDefault="003E5CF4" w:rsidP="00FC751A">
            <w:pPr>
              <w:pStyle w:val="TableBodyText"/>
            </w:pPr>
          </w:p>
        </w:tc>
      </w:tr>
      <w:tr w:rsidR="003E5CF4" w:rsidRPr="007224F6" w14:paraId="76025A64" w14:textId="77777777" w:rsidTr="00FC751A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auto"/>
            <w:tcMar>
              <w:top w:w="115" w:type="dxa"/>
              <w:bottom w:w="115" w:type="dxa"/>
            </w:tcMar>
          </w:tcPr>
          <w:p w14:paraId="1E0F170D" w14:textId="77777777" w:rsidR="003E5CF4" w:rsidRPr="007224F6" w:rsidRDefault="003E5CF4" w:rsidP="00FC751A">
            <w:pPr>
              <w:pStyle w:val="TableBodyText"/>
            </w:pPr>
          </w:p>
        </w:tc>
        <w:tc>
          <w:tcPr>
            <w:tcW w:w="6034" w:type="dxa"/>
            <w:shd w:val="clear" w:color="auto" w:fill="auto"/>
            <w:tcMar>
              <w:top w:w="115" w:type="dxa"/>
              <w:bottom w:w="115" w:type="dxa"/>
            </w:tcMar>
          </w:tcPr>
          <w:p w14:paraId="43F410A2" w14:textId="77777777" w:rsidR="003E5CF4" w:rsidRPr="007224F6" w:rsidRDefault="003E5CF4" w:rsidP="00FC751A">
            <w:pPr>
              <w:pStyle w:val="TableBodyText"/>
            </w:pPr>
          </w:p>
        </w:tc>
        <w:tc>
          <w:tcPr>
            <w:tcW w:w="6210" w:type="dxa"/>
            <w:shd w:val="clear" w:color="auto" w:fill="auto"/>
            <w:tcMar>
              <w:top w:w="115" w:type="dxa"/>
              <w:bottom w:w="115" w:type="dxa"/>
            </w:tcMar>
          </w:tcPr>
          <w:p w14:paraId="052EF890" w14:textId="77777777" w:rsidR="003E5CF4" w:rsidRDefault="003E5CF4" w:rsidP="00FC751A">
            <w:pPr>
              <w:pStyle w:val="TableBodyText"/>
            </w:pPr>
          </w:p>
        </w:tc>
      </w:tr>
      <w:tr w:rsidR="003E5CF4" w:rsidRPr="007224F6" w14:paraId="3A5F09D4" w14:textId="77777777" w:rsidTr="00FC751A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5352A35E" w14:textId="77777777" w:rsidR="003E5CF4" w:rsidRPr="007224F6" w:rsidRDefault="003E5CF4" w:rsidP="00FC751A">
            <w:pPr>
              <w:pStyle w:val="TableBodyText"/>
            </w:pPr>
          </w:p>
        </w:tc>
        <w:tc>
          <w:tcPr>
            <w:tcW w:w="6034" w:type="dxa"/>
            <w:shd w:val="clear" w:color="auto" w:fill="F3F6F9"/>
            <w:tcMar>
              <w:top w:w="115" w:type="dxa"/>
              <w:bottom w:w="115" w:type="dxa"/>
            </w:tcMar>
          </w:tcPr>
          <w:p w14:paraId="24521C80" w14:textId="77777777" w:rsidR="003E5CF4" w:rsidRPr="007224F6" w:rsidRDefault="003E5CF4" w:rsidP="00FC751A">
            <w:pPr>
              <w:pStyle w:val="TableBodyText"/>
            </w:pPr>
          </w:p>
        </w:tc>
        <w:tc>
          <w:tcPr>
            <w:tcW w:w="6210" w:type="dxa"/>
            <w:shd w:val="clear" w:color="auto" w:fill="F3F6F9"/>
            <w:tcMar>
              <w:top w:w="115" w:type="dxa"/>
              <w:bottom w:w="115" w:type="dxa"/>
            </w:tcMar>
          </w:tcPr>
          <w:p w14:paraId="7D1C1BAF" w14:textId="77777777" w:rsidR="003E5CF4" w:rsidRDefault="003E5CF4" w:rsidP="00FC751A">
            <w:pPr>
              <w:pStyle w:val="TableBodyText"/>
            </w:pPr>
          </w:p>
        </w:tc>
      </w:tr>
    </w:tbl>
    <w:p w14:paraId="3B961BD6" w14:textId="08B6A1A2" w:rsidR="003E5CF4" w:rsidRDefault="003E5CF4" w:rsidP="00191FBB"/>
    <w:p w14:paraId="616382DD" w14:textId="41A04F46" w:rsidR="003E5CF4" w:rsidRDefault="003E5CF4" w:rsidP="00191FBB"/>
    <w:p w14:paraId="3E0DF4FD" w14:textId="77777777" w:rsidR="003E5CF4" w:rsidRDefault="003E5CF4" w:rsidP="00191FBB"/>
    <w:p w14:paraId="39946084" w14:textId="77777777" w:rsidR="006434EC" w:rsidRDefault="006434EC" w:rsidP="00191FBB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670355" w:rsidRPr="00A270A1" w14:paraId="724A8EB7" w14:textId="77777777" w:rsidTr="00A810C2">
        <w:trPr>
          <w:trHeight w:val="550"/>
        </w:trPr>
        <w:tc>
          <w:tcPr>
            <w:tcW w:w="5000" w:type="pct"/>
            <w:shd w:val="clear" w:color="auto" w:fill="F24F4F"/>
            <w:vAlign w:val="center"/>
          </w:tcPr>
          <w:p w14:paraId="13C11B8C" w14:textId="58F7052D" w:rsidR="00670355" w:rsidRPr="0033531C" w:rsidRDefault="00EC5C96" w:rsidP="00675F7D">
            <w:pPr>
              <w:pStyle w:val="Heading1"/>
            </w:pPr>
            <w:r>
              <w:rPr>
                <w:bdr w:val="nil"/>
              </w:rPr>
              <w:t xml:space="preserve">PROJECT </w:t>
            </w:r>
            <w:r w:rsidR="00333071">
              <w:rPr>
                <w:bdr w:val="nil"/>
              </w:rPr>
              <w:t xml:space="preserve">RESEARCH &amp; </w:t>
            </w:r>
            <w:r>
              <w:rPr>
                <w:bdr w:val="nil"/>
              </w:rPr>
              <w:t>RESOURCES LIST</w:t>
            </w:r>
          </w:p>
        </w:tc>
      </w:tr>
    </w:tbl>
    <w:tbl>
      <w:tblPr>
        <w:tblStyle w:val="TableGrid"/>
        <w:tblW w:w="1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151"/>
        <w:gridCol w:w="7294"/>
        <w:gridCol w:w="4950"/>
      </w:tblGrid>
      <w:tr w:rsidR="00EC5C96" w:rsidRPr="0057108D" w14:paraId="2BA23D4C" w14:textId="77777777" w:rsidTr="00EC5C96">
        <w:trPr>
          <w:trHeight w:val="26"/>
          <w:tblHeader/>
        </w:trPr>
        <w:tc>
          <w:tcPr>
            <w:tcW w:w="2151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3151FFE9" w14:textId="77777777" w:rsidR="00EC5C96" w:rsidRPr="0057108D" w:rsidRDefault="00EC5C96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Resource:</w:t>
            </w:r>
          </w:p>
        </w:tc>
        <w:tc>
          <w:tcPr>
            <w:tcW w:w="7294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31D36A2F" w14:textId="77777777" w:rsidR="00EC5C96" w:rsidRPr="0057108D" w:rsidRDefault="00EC5C96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URL</w:t>
            </w:r>
          </w:p>
        </w:tc>
        <w:tc>
          <w:tcPr>
            <w:tcW w:w="4950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169D4D11" w14:textId="77777777" w:rsidR="00EC5C96" w:rsidRPr="0057108D" w:rsidRDefault="0057108D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FEATURE OR FUNCTION</w:t>
            </w:r>
          </w:p>
        </w:tc>
      </w:tr>
      <w:tr w:rsidR="00670355" w:rsidRPr="00FE59A7" w14:paraId="2FE3E8EB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81"/>
        </w:trPr>
        <w:tc>
          <w:tcPr>
            <w:tcW w:w="2151" w:type="dxa"/>
            <w:tcBorders>
              <w:top w:val="dotted" w:sz="4" w:space="0" w:color="4F4B44"/>
              <w:left w:val="dotted" w:sz="4" w:space="0" w:color="4F4B44"/>
              <w:bottom w:val="dotted" w:sz="4" w:space="0" w:color="4F4B44"/>
              <w:righ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0A166853" w14:textId="77777777" w:rsidR="00670355" w:rsidRPr="00FE59A7" w:rsidRDefault="0057108D" w:rsidP="00BA515F">
            <w:pPr>
              <w:pStyle w:val="TableBodyText"/>
            </w:pPr>
            <w:r>
              <w:t>Animate.css</w:t>
            </w:r>
          </w:p>
        </w:tc>
        <w:tc>
          <w:tcPr>
            <w:tcW w:w="7294" w:type="dxa"/>
            <w:tcBorders>
              <w:lef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18ACF838" w14:textId="77777777" w:rsidR="00670355" w:rsidRPr="0057108D" w:rsidRDefault="00000000" w:rsidP="00BA515F">
            <w:pPr>
              <w:pStyle w:val="TableBodyText"/>
              <w:rPr>
                <w:rStyle w:val="Hyperlink1"/>
              </w:rPr>
            </w:pPr>
            <w:hyperlink r:id="rId17" w:history="1">
              <w:r w:rsidR="0057108D" w:rsidRPr="0057108D">
                <w:rPr>
                  <w:rStyle w:val="Hyperlink1"/>
                </w:rPr>
                <w:t>Animate.css | A cross-browser library of CSS animations.</w:t>
              </w:r>
            </w:hyperlink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3EBB3B6F" w14:textId="77777777" w:rsidR="00670355" w:rsidRPr="00FE59A7" w:rsidRDefault="0057108D" w:rsidP="00BA515F">
            <w:pPr>
              <w:pStyle w:val="TableBodyText"/>
              <w:rPr>
                <w:rStyle w:val="UnresolvedMention"/>
                <w:rFonts w:ascii="Century Gothic" w:hAnsi="Century Gothic"/>
                <w:color w:val="91A5BF"/>
                <w:shd w:val="clear" w:color="auto" w:fill="auto"/>
              </w:rPr>
            </w:pPr>
            <w:r w:rsidRPr="0057108D">
              <w:t>JavaScript animation</w:t>
            </w:r>
            <w:r w:rsidR="00670355" w:rsidRPr="0057108D">
              <w:t>?</w:t>
            </w:r>
          </w:p>
        </w:tc>
      </w:tr>
      <w:tr w:rsidR="00670355" w:rsidRPr="007224F6" w14:paraId="106BF4EC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81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556B3FCF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7294" w:type="dxa"/>
            <w:shd w:val="clear" w:color="auto" w:fill="F3F6F9"/>
            <w:tcMar>
              <w:top w:w="115" w:type="dxa"/>
              <w:bottom w:w="115" w:type="dxa"/>
            </w:tcMar>
          </w:tcPr>
          <w:p w14:paraId="0E7BCA22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4950" w:type="dxa"/>
            <w:shd w:val="clear" w:color="auto" w:fill="F3F6F9"/>
            <w:tcMar>
              <w:top w:w="115" w:type="dxa"/>
              <w:bottom w:w="115" w:type="dxa"/>
            </w:tcMar>
          </w:tcPr>
          <w:p w14:paraId="3E063D57" w14:textId="77777777" w:rsidR="00670355" w:rsidRDefault="00670355" w:rsidP="00BA515F">
            <w:pPr>
              <w:pStyle w:val="TableBodyText"/>
            </w:pPr>
          </w:p>
        </w:tc>
      </w:tr>
      <w:tr w:rsidR="00670355" w:rsidRPr="007224F6" w14:paraId="57842BE7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361"/>
        </w:trPr>
        <w:tc>
          <w:tcPr>
            <w:tcW w:w="2151" w:type="dxa"/>
            <w:shd w:val="clear" w:color="auto" w:fill="auto"/>
            <w:tcMar>
              <w:top w:w="115" w:type="dxa"/>
              <w:bottom w:w="115" w:type="dxa"/>
            </w:tcMar>
          </w:tcPr>
          <w:p w14:paraId="189FABB2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7294" w:type="dxa"/>
            <w:shd w:val="clear" w:color="auto" w:fill="auto"/>
            <w:tcMar>
              <w:top w:w="115" w:type="dxa"/>
              <w:bottom w:w="115" w:type="dxa"/>
            </w:tcMar>
          </w:tcPr>
          <w:p w14:paraId="408A9AB7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205E2A29" w14:textId="77777777" w:rsidR="00670355" w:rsidRDefault="00670355" w:rsidP="00BA515F">
            <w:pPr>
              <w:pStyle w:val="TableBodyText"/>
            </w:pPr>
          </w:p>
        </w:tc>
      </w:tr>
      <w:tr w:rsidR="00670355" w:rsidRPr="007224F6" w14:paraId="2C2EEB9A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81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049521ED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7294" w:type="dxa"/>
            <w:shd w:val="clear" w:color="auto" w:fill="F3F6F9"/>
            <w:tcMar>
              <w:top w:w="115" w:type="dxa"/>
              <w:bottom w:w="115" w:type="dxa"/>
            </w:tcMar>
          </w:tcPr>
          <w:p w14:paraId="68432EE0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4950" w:type="dxa"/>
            <w:shd w:val="clear" w:color="auto" w:fill="F3F6F9"/>
            <w:tcMar>
              <w:top w:w="115" w:type="dxa"/>
              <w:bottom w:w="115" w:type="dxa"/>
            </w:tcMar>
          </w:tcPr>
          <w:p w14:paraId="746A46E6" w14:textId="77777777" w:rsidR="00670355" w:rsidRDefault="00670355" w:rsidP="00BA515F">
            <w:pPr>
              <w:pStyle w:val="TableBodyText"/>
            </w:pPr>
          </w:p>
        </w:tc>
      </w:tr>
      <w:tr w:rsidR="00670355" w:rsidRPr="00FE59A7" w14:paraId="629CDF23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81"/>
        </w:trPr>
        <w:tc>
          <w:tcPr>
            <w:tcW w:w="2151" w:type="dxa"/>
            <w:tcBorders>
              <w:top w:val="dotted" w:sz="4" w:space="0" w:color="4F4B44"/>
              <w:left w:val="dotted" w:sz="4" w:space="0" w:color="4F4B44"/>
              <w:bottom w:val="dotted" w:sz="4" w:space="0" w:color="4F4B44"/>
              <w:righ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1F114B23" w14:textId="77777777" w:rsidR="00670355" w:rsidRPr="00FE59A7" w:rsidRDefault="00670355" w:rsidP="00BA515F">
            <w:pPr>
              <w:pStyle w:val="TableBodyText"/>
            </w:pPr>
          </w:p>
        </w:tc>
        <w:tc>
          <w:tcPr>
            <w:tcW w:w="7294" w:type="dxa"/>
            <w:tcBorders>
              <w:lef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757C4F89" w14:textId="77777777" w:rsidR="00670355" w:rsidRPr="00FE59A7" w:rsidRDefault="00670355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3D042219" w14:textId="77777777" w:rsidR="00670355" w:rsidRPr="00FE59A7" w:rsidRDefault="00670355" w:rsidP="00BA515F">
            <w:pPr>
              <w:pStyle w:val="TableBodyText"/>
              <w:rPr>
                <w:rStyle w:val="UnresolvedMention"/>
                <w:rFonts w:ascii="Century Gothic" w:hAnsi="Century Gothic"/>
                <w:color w:val="91A5BF"/>
                <w:shd w:val="clear" w:color="auto" w:fill="auto"/>
              </w:rPr>
            </w:pPr>
          </w:p>
        </w:tc>
      </w:tr>
      <w:tr w:rsidR="00670355" w:rsidRPr="007224F6" w14:paraId="65D57BF4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81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37293B8D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7294" w:type="dxa"/>
            <w:shd w:val="clear" w:color="auto" w:fill="F3F6F9"/>
            <w:tcMar>
              <w:top w:w="115" w:type="dxa"/>
              <w:bottom w:w="115" w:type="dxa"/>
            </w:tcMar>
          </w:tcPr>
          <w:p w14:paraId="43DE5109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4950" w:type="dxa"/>
            <w:shd w:val="clear" w:color="auto" w:fill="F3F6F9"/>
            <w:tcMar>
              <w:top w:w="115" w:type="dxa"/>
              <w:bottom w:w="115" w:type="dxa"/>
            </w:tcMar>
          </w:tcPr>
          <w:p w14:paraId="42D7A4AE" w14:textId="77777777" w:rsidR="00670355" w:rsidRDefault="00670355" w:rsidP="00BA515F">
            <w:pPr>
              <w:pStyle w:val="TableBodyText"/>
            </w:pPr>
          </w:p>
        </w:tc>
      </w:tr>
      <w:tr w:rsidR="00670355" w:rsidRPr="007224F6" w14:paraId="47F5B038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81"/>
        </w:trPr>
        <w:tc>
          <w:tcPr>
            <w:tcW w:w="2151" w:type="dxa"/>
            <w:shd w:val="clear" w:color="auto" w:fill="auto"/>
            <w:tcMar>
              <w:top w:w="115" w:type="dxa"/>
              <w:bottom w:w="115" w:type="dxa"/>
            </w:tcMar>
          </w:tcPr>
          <w:p w14:paraId="4A012A30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7294" w:type="dxa"/>
            <w:shd w:val="clear" w:color="auto" w:fill="auto"/>
            <w:tcMar>
              <w:top w:w="115" w:type="dxa"/>
              <w:bottom w:w="115" w:type="dxa"/>
            </w:tcMar>
          </w:tcPr>
          <w:p w14:paraId="29BC5884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399C9B11" w14:textId="77777777" w:rsidR="00670355" w:rsidRDefault="00670355" w:rsidP="00BA515F">
            <w:pPr>
              <w:pStyle w:val="TableBodyText"/>
            </w:pPr>
          </w:p>
        </w:tc>
      </w:tr>
      <w:tr w:rsidR="00670355" w:rsidRPr="007224F6" w14:paraId="160BDB5A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81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37763467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7294" w:type="dxa"/>
            <w:shd w:val="clear" w:color="auto" w:fill="F3F6F9"/>
            <w:tcMar>
              <w:top w:w="115" w:type="dxa"/>
              <w:bottom w:w="115" w:type="dxa"/>
            </w:tcMar>
          </w:tcPr>
          <w:p w14:paraId="4CC52803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4950" w:type="dxa"/>
            <w:shd w:val="clear" w:color="auto" w:fill="F3F6F9"/>
            <w:tcMar>
              <w:top w:w="115" w:type="dxa"/>
              <w:bottom w:w="115" w:type="dxa"/>
            </w:tcMar>
          </w:tcPr>
          <w:p w14:paraId="429CD7B4" w14:textId="77777777" w:rsidR="00670355" w:rsidRDefault="00670355" w:rsidP="00BA515F">
            <w:pPr>
              <w:pStyle w:val="TableBodyText"/>
            </w:pPr>
          </w:p>
        </w:tc>
      </w:tr>
    </w:tbl>
    <w:p w14:paraId="5FEABFB2" w14:textId="77777777" w:rsidR="00E11806" w:rsidRDefault="00E11806" w:rsidP="00191FBB"/>
    <w:p w14:paraId="4BC8EBC0" w14:textId="77777777" w:rsidR="00E11806" w:rsidRDefault="00E11806" w:rsidP="00191FBB"/>
    <w:p w14:paraId="760907A7" w14:textId="77777777" w:rsidR="00DC1DD3" w:rsidRDefault="00DC1DD3" w:rsidP="00191FBB">
      <w:r>
        <w:br w:type="page"/>
      </w:r>
    </w:p>
    <w:sectPr w:rsidR="00DC1DD3" w:rsidSect="00A270A1">
      <w:footerReference w:type="even" r:id="rId18"/>
      <w:footerReference w:type="default" r:id="rId19"/>
      <w:headerReference w:type="first" r:id="rId20"/>
      <w:footerReference w:type="first" r:id="rId21"/>
      <w:pgSz w:w="15840" w:h="12240" w:orient="landscape"/>
      <w:pgMar w:top="720" w:right="720" w:bottom="720" w:left="72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AD92E" w14:textId="77777777" w:rsidR="00EB47DB" w:rsidRDefault="00EB47DB" w:rsidP="00191FBB">
      <w:r>
        <w:separator/>
      </w:r>
    </w:p>
  </w:endnote>
  <w:endnote w:type="continuationSeparator" w:id="0">
    <w:p w14:paraId="7D1C3371" w14:textId="77777777" w:rsidR="00EB47DB" w:rsidRDefault="00EB47DB" w:rsidP="00191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C9EDA" w14:textId="77777777" w:rsidR="00051576" w:rsidRDefault="00051576" w:rsidP="00B32E0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0A470351" w14:textId="77777777" w:rsidR="00051576" w:rsidRDefault="00051576" w:rsidP="0005157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DC083" w14:textId="77777777" w:rsidR="00051576" w:rsidRDefault="00051576" w:rsidP="00B32E0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57F82">
      <w:rPr>
        <w:rStyle w:val="PageNumber"/>
        <w:noProof/>
      </w:rPr>
      <w:t>2</w:t>
    </w:r>
    <w:r>
      <w:rPr>
        <w:rStyle w:val="PageNumber"/>
      </w:rPr>
      <w:fldChar w:fldCharType="end"/>
    </w:r>
  </w:p>
  <w:p w14:paraId="422F5C79" w14:textId="77777777" w:rsidR="00051576" w:rsidRPr="00051576" w:rsidRDefault="00051576" w:rsidP="00191FBB">
    <w:pPr>
      <w:rPr>
        <w:rFonts w:ascii="MS Mincho" w:eastAsia="MS Mincho" w:hAnsi="MS Mincho" w:cs="MS Mincho"/>
      </w:rPr>
    </w:pPr>
    <w:r>
      <w:t xml:space="preserve">Dolce Management &amp; Investment Properties, LLC </w:t>
    </w:r>
    <w:r>
      <w:rPr>
        <w:rFonts w:ascii="MS Mincho" w:eastAsia="MS Mincho" w:hAnsi="MS Mincho" w:cs="MS Mincho"/>
      </w:rPr>
      <w:t> </w:t>
    </w:r>
    <w:r>
      <w:t>• FL 33913 • (847) 226-2983</w:t>
    </w:r>
  </w:p>
  <w:p w14:paraId="2DFB639A" w14:textId="77777777" w:rsidR="00051576" w:rsidRDefault="000515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03FAF" w14:textId="26BB377A" w:rsidR="009F1B6A" w:rsidRPr="00A270A1" w:rsidRDefault="00990C55" w:rsidP="003864D4">
    <w:pPr>
      <w:pStyle w:val="Style1"/>
      <w:jc w:val="center"/>
      <w:rPr>
        <w:color w:val="222A35"/>
        <w:sz w:val="13"/>
        <w:szCs w:val="13"/>
      </w:rPr>
    </w:pPr>
    <w:r w:rsidRPr="00A270A1">
      <w:rPr>
        <w:color w:val="222A35"/>
        <w:sz w:val="13"/>
        <w:szCs w:val="13"/>
      </w:rPr>
      <w:t xml:space="preserve"> © 20</w:t>
    </w:r>
    <w:r w:rsidR="0017279B">
      <w:rPr>
        <w:color w:val="222A35"/>
        <w:sz w:val="13"/>
        <w:szCs w:val="13"/>
      </w:rPr>
      <w:t>22</w:t>
    </w:r>
    <w:r w:rsidRPr="00A270A1">
      <w:rPr>
        <w:color w:val="222A35"/>
        <w:sz w:val="13"/>
        <w:szCs w:val="13"/>
      </w:rPr>
      <w:t xml:space="preserve"> </w:t>
    </w:r>
    <w:r w:rsidR="0017279B">
      <w:rPr>
        <w:color w:val="222A35"/>
        <w:sz w:val="13"/>
        <w:szCs w:val="13"/>
      </w:rPr>
      <w:t>29</w:t>
    </w:r>
    <w:r w:rsidR="0017279B">
      <w:rPr>
        <w:color w:val="F34F4F"/>
        <w:sz w:val="13"/>
        <w:szCs w:val="13"/>
      </w:rPr>
      <w:t>Signals</w:t>
    </w:r>
    <w:r w:rsidRPr="00A270A1">
      <w:rPr>
        <w:color w:val="222A35"/>
        <w:sz w:val="13"/>
        <w:szCs w:val="13"/>
      </w:rPr>
      <w:t xml:space="preserve"> </w:t>
    </w:r>
    <w:r w:rsidR="0017279B">
      <w:rPr>
        <w:color w:val="222A35"/>
        <w:sz w:val="13"/>
        <w:szCs w:val="13"/>
      </w:rPr>
      <w:t>LLC</w:t>
    </w:r>
    <w:r w:rsidRPr="00A270A1">
      <w:rPr>
        <w:color w:val="222A35"/>
        <w:sz w:val="13"/>
        <w:szCs w:val="13"/>
      </w:rPr>
      <w:t>. All Rights Reserved.</w:t>
    </w:r>
    <w:r w:rsidR="003864D4" w:rsidRPr="00A270A1">
      <w:rPr>
        <w:color w:val="222A35"/>
        <w:sz w:val="13"/>
        <w:szCs w:val="13"/>
      </w:rPr>
      <w:t xml:space="preserve"> </w:t>
    </w:r>
    <w:r w:rsidR="00051576" w:rsidRPr="00A270A1">
      <w:rPr>
        <w:color w:val="222A35"/>
        <w:sz w:val="13"/>
        <w:szCs w:val="13"/>
      </w:rPr>
      <w:t xml:space="preserve"> Fort Myers,</w:t>
    </w:r>
    <w:r w:rsidR="003864D4" w:rsidRPr="00A270A1">
      <w:rPr>
        <w:color w:val="222A35"/>
        <w:sz w:val="13"/>
        <w:szCs w:val="13"/>
      </w:rPr>
      <w:t xml:space="preserve"> </w:t>
    </w:r>
    <w:r w:rsidR="0017279B">
      <w:rPr>
        <w:color w:val="222A35"/>
        <w:sz w:val="13"/>
        <w:szCs w:val="13"/>
      </w:rPr>
      <w:t>Florida</w:t>
    </w:r>
    <w:r w:rsidR="00051576" w:rsidRPr="00A270A1">
      <w:rPr>
        <w:color w:val="222A35"/>
        <w:sz w:val="13"/>
        <w:szCs w:val="13"/>
      </w:rPr>
      <w:t xml:space="preserve"> • FL 33913 • (</w:t>
    </w:r>
    <w:r w:rsidR="0017279B">
      <w:rPr>
        <w:color w:val="222A35"/>
        <w:sz w:val="13"/>
        <w:szCs w:val="13"/>
      </w:rPr>
      <w:t>239</w:t>
    </w:r>
    <w:r w:rsidR="00051576" w:rsidRPr="00A270A1">
      <w:rPr>
        <w:color w:val="222A35"/>
        <w:sz w:val="13"/>
        <w:szCs w:val="13"/>
      </w:rPr>
      <w:t xml:space="preserve">) </w:t>
    </w:r>
    <w:r w:rsidR="0017279B">
      <w:rPr>
        <w:color w:val="222A35"/>
        <w:sz w:val="13"/>
        <w:szCs w:val="13"/>
      </w:rPr>
      <w:t>309-9482</w:t>
    </w:r>
    <w:r w:rsidR="00EE5EA9" w:rsidRPr="00A270A1">
      <w:rPr>
        <w:color w:val="222A35"/>
        <w:sz w:val="13"/>
        <w:szCs w:val="13"/>
      </w:rPr>
      <w:t xml:space="preserve"> | build:</w:t>
    </w:r>
    <w:r w:rsidR="00F479FB">
      <w:rPr>
        <w:color w:val="222A35"/>
        <w:sz w:val="13"/>
        <w:szCs w:val="13"/>
      </w:rPr>
      <w:t xml:space="preserve"> </w:t>
    </w:r>
    <w:r w:rsidR="00F479FB">
      <w:rPr>
        <w:color w:val="222A35"/>
        <w:sz w:val="13"/>
        <w:szCs w:val="13"/>
      </w:rPr>
      <w:fldChar w:fldCharType="begin"/>
    </w:r>
    <w:r w:rsidR="00F479FB">
      <w:rPr>
        <w:color w:val="222A35"/>
        <w:sz w:val="13"/>
        <w:szCs w:val="13"/>
      </w:rPr>
      <w:instrText xml:space="preserve"> REVNUM  \# "0"  \* MERGEFORMAT </w:instrText>
    </w:r>
    <w:r w:rsidR="00F479FB">
      <w:rPr>
        <w:color w:val="222A35"/>
        <w:sz w:val="13"/>
        <w:szCs w:val="13"/>
      </w:rPr>
      <w:fldChar w:fldCharType="separate"/>
    </w:r>
    <w:r w:rsidR="00155D3A">
      <w:rPr>
        <w:noProof/>
        <w:color w:val="222A35"/>
        <w:sz w:val="13"/>
        <w:szCs w:val="13"/>
      </w:rPr>
      <w:t>18</w:t>
    </w:r>
    <w:r w:rsidR="00F479FB">
      <w:rPr>
        <w:color w:val="222A35"/>
        <w:sz w:val="13"/>
        <w:szCs w:val="13"/>
      </w:rPr>
      <w:fldChar w:fldCharType="end"/>
    </w:r>
    <w:r w:rsidR="00F479FB">
      <w:rPr>
        <w:color w:val="222A35"/>
        <w:sz w:val="13"/>
        <w:szCs w:val="13"/>
      </w:rPr>
      <w:t>.</w:t>
    </w:r>
    <w:r w:rsidR="00F479FB">
      <w:rPr>
        <w:color w:val="222A35"/>
        <w:sz w:val="13"/>
        <w:szCs w:val="13"/>
      </w:rPr>
      <w:fldChar w:fldCharType="begin"/>
    </w:r>
    <w:r w:rsidR="00F479FB">
      <w:rPr>
        <w:color w:val="222A35"/>
        <w:sz w:val="13"/>
        <w:szCs w:val="13"/>
      </w:rPr>
      <w:instrText xml:space="preserve"> CREATEDATE  \@ "yyyyMMdd"  \* MERGEFORMAT </w:instrText>
    </w:r>
    <w:r w:rsidR="00F479FB">
      <w:rPr>
        <w:color w:val="222A35"/>
        <w:sz w:val="13"/>
        <w:szCs w:val="13"/>
      </w:rPr>
      <w:fldChar w:fldCharType="separate"/>
    </w:r>
    <w:r w:rsidR="00155D3A">
      <w:rPr>
        <w:noProof/>
        <w:color w:val="222A35"/>
        <w:sz w:val="13"/>
        <w:szCs w:val="13"/>
      </w:rPr>
      <w:t>20230124</w:t>
    </w:r>
    <w:r w:rsidR="00F479FB">
      <w:rPr>
        <w:color w:val="222A35"/>
        <w:sz w:val="13"/>
        <w:szCs w:val="13"/>
      </w:rPr>
      <w:fldChar w:fldCharType="end"/>
    </w:r>
    <w:r w:rsidR="0097384F">
      <w:rPr>
        <w:color w:val="222A35"/>
        <w:sz w:val="13"/>
        <w:szCs w:val="13"/>
      </w:rPr>
      <w:t>.</w:t>
    </w:r>
    <w:r w:rsidR="0097384F">
      <w:rPr>
        <w:color w:val="222A35"/>
        <w:sz w:val="13"/>
        <w:szCs w:val="13"/>
      </w:rPr>
      <w:fldChar w:fldCharType="begin"/>
    </w:r>
    <w:r w:rsidR="0097384F">
      <w:rPr>
        <w:color w:val="222A35"/>
        <w:sz w:val="13"/>
        <w:szCs w:val="13"/>
      </w:rPr>
      <w:instrText xml:space="preserve"> TIME  \@ "HH:mm:ss"  \* MERGEFORMAT </w:instrText>
    </w:r>
    <w:r w:rsidR="0097384F">
      <w:rPr>
        <w:color w:val="222A35"/>
        <w:sz w:val="13"/>
        <w:szCs w:val="13"/>
      </w:rPr>
      <w:fldChar w:fldCharType="separate"/>
    </w:r>
    <w:r w:rsidR="00155D3A">
      <w:rPr>
        <w:noProof/>
        <w:color w:val="222A35"/>
        <w:sz w:val="13"/>
        <w:szCs w:val="13"/>
      </w:rPr>
      <w:t>18:29:05</w:t>
    </w:r>
    <w:r w:rsidR="0097384F">
      <w:rPr>
        <w:color w:val="222A35"/>
        <w:sz w:val="13"/>
        <w:szCs w:val="13"/>
      </w:rPr>
      <w:fldChar w:fldCharType="end"/>
    </w:r>
    <w:r w:rsidR="0017279B" w:rsidRPr="00A270A1">
      <w:rPr>
        <w:color w:val="222A35"/>
        <w:sz w:val="13"/>
        <w:szCs w:val="13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EBD50" w14:textId="77777777" w:rsidR="00EB47DB" w:rsidRDefault="00EB47DB" w:rsidP="00191FBB">
      <w:r>
        <w:separator/>
      </w:r>
    </w:p>
  </w:footnote>
  <w:footnote w:type="continuationSeparator" w:id="0">
    <w:p w14:paraId="7E07B8EC" w14:textId="77777777" w:rsidR="00EB47DB" w:rsidRDefault="00EB47DB" w:rsidP="00191F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95"/>
      <w:gridCol w:w="5005"/>
      <w:gridCol w:w="1800"/>
    </w:tblGrid>
    <w:tr w:rsidR="00F16D78" w:rsidRPr="00D37915" w14:paraId="4A3068A9" w14:textId="77777777" w:rsidTr="009502C7">
      <w:trPr>
        <w:trHeight w:val="20"/>
      </w:trPr>
      <w:tc>
        <w:tcPr>
          <w:tcW w:w="2637" w:type="pct"/>
        </w:tcPr>
        <w:p w14:paraId="59A77E2B" w14:textId="3A1F73E4" w:rsidR="00933F97" w:rsidRPr="00A270A1" w:rsidRDefault="00A270A1" w:rsidP="0031080E">
          <w:pPr>
            <w:pStyle w:val="Heading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  <w:bar w:val="none" w:sz="0" w:color="auto"/>
            </w:pBdr>
            <w:spacing w:before="0" w:after="240"/>
            <w:contextualSpacing/>
            <w:rPr>
              <w:color w:val="222A35"/>
              <w:sz w:val="18"/>
            </w:rPr>
          </w:pPr>
          <w:bookmarkStart w:id="0" w:name="_Hlk110772755"/>
          <w:r>
            <w:rPr>
              <w:color w:val="7A8189"/>
              <w:spacing w:val="24"/>
            </w:rPr>
            <w:t>2</w:t>
          </w:r>
          <w:r w:rsidR="00B82043">
            <w:rPr>
              <w:color w:val="7A8189"/>
              <w:spacing w:val="24"/>
            </w:rPr>
            <w:t>9</w:t>
          </w:r>
          <w:r w:rsidR="00933F97" w:rsidRPr="002555B1">
            <w:rPr>
              <w:color w:val="7A8189"/>
              <w:spacing w:val="24"/>
            </w:rPr>
            <w:t>.</w:t>
          </w:r>
          <w:r>
            <w:rPr>
              <w:color w:val="F05A2C"/>
              <w:spacing w:val="24"/>
            </w:rPr>
            <w:t>SIGNALS</w:t>
          </w:r>
          <w:r w:rsidR="00933F97" w:rsidRPr="00A270A1">
            <w:rPr>
              <w:color w:val="E7E6E6"/>
              <w:spacing w:val="24"/>
            </w:rPr>
            <w:br/>
          </w:r>
          <w:r w:rsidR="0031080E" w:rsidRPr="00A270A1">
            <w:rPr>
              <w:color w:val="222A35"/>
            </w:rPr>
            <w:t xml:space="preserve">Work </w:t>
          </w:r>
          <w:proofErr w:type="spellStart"/>
          <w:r w:rsidR="0031080E" w:rsidRPr="00A270A1">
            <w:rPr>
              <w:color w:val="222A35"/>
            </w:rPr>
            <w:t>Order</w:t>
          </w:r>
          <w:proofErr w:type="spellEnd"/>
          <w:r w:rsidR="00933F97" w:rsidRPr="00A270A1">
            <w:rPr>
              <w:color w:val="222A35"/>
            </w:rPr>
            <w:t xml:space="preserve"> </w:t>
          </w:r>
          <w:proofErr w:type="spellStart"/>
          <w:r w:rsidR="00933F97" w:rsidRPr="00A270A1">
            <w:rPr>
              <w:color w:val="222A35"/>
            </w:rPr>
            <w:t>Form</w:t>
          </w:r>
          <w:proofErr w:type="spellEnd"/>
          <w:r w:rsidR="009502C7">
            <w:rPr>
              <w:color w:val="222A35"/>
            </w:rPr>
            <w:t xml:space="preserve"> – </w:t>
          </w:r>
          <w:r w:rsidR="009502C7" w:rsidRPr="009502C7">
            <w:rPr>
              <w:b/>
              <w:bCs/>
              <w:color w:val="FF5E5E"/>
            </w:rPr>
            <w:t>DRAFT</w:t>
          </w:r>
        </w:p>
      </w:tc>
      <w:tc>
        <w:tcPr>
          <w:tcW w:w="1738" w:type="pct"/>
          <w:tcBorders>
            <w:right w:val="dotted" w:sz="4" w:space="0" w:color="F0EFEF"/>
          </w:tcBorders>
        </w:tcPr>
        <w:p w14:paraId="09A0173C" w14:textId="77777777" w:rsidR="00933F97" w:rsidRPr="00B47F18" w:rsidRDefault="00A270A1" w:rsidP="00191FBB">
          <w:pPr>
            <w:rPr>
              <w:u w:color="EF5B2C"/>
              <w:lang w:val="fr-FR"/>
            </w:rPr>
          </w:pPr>
          <w:r>
            <w:rPr>
              <w:u w:color="EF5B2C"/>
              <w:lang w:val="fr-FR"/>
            </w:rPr>
            <w:t>WORK ORDER</w:t>
          </w:r>
          <w:r w:rsidR="00933F97" w:rsidRPr="00B47F18">
            <w:rPr>
              <w:u w:color="EF5B2C"/>
              <w:lang w:val="fr-FR"/>
            </w:rPr>
            <w:t xml:space="preserve"> NO.</w:t>
          </w:r>
        </w:p>
        <w:p w14:paraId="5DA80394" w14:textId="77777777" w:rsidR="00933F97" w:rsidRPr="00B47F18" w:rsidRDefault="00EE6BA2" w:rsidP="00191FBB">
          <w:pPr>
            <w:rPr>
              <w:u w:color="EF5B2C"/>
              <w:lang w:val="fr-FR"/>
            </w:rPr>
          </w:pPr>
          <w:r>
            <w:rPr>
              <w:u w:color="EF5B2C"/>
              <w:lang w:val="fr-FR"/>
            </w:rPr>
            <w:t>EDITOR.</w:t>
          </w:r>
        </w:p>
        <w:p w14:paraId="119E3A1B" w14:textId="77777777" w:rsidR="00933F97" w:rsidRPr="00A270A1" w:rsidRDefault="00EE6BA2" w:rsidP="00933F97">
          <w:pPr>
            <w:pStyle w:val="Heading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  <w:bar w:val="none" w:sz="0" w:color="auto"/>
            </w:pBdr>
            <w:spacing w:before="0" w:after="240"/>
            <w:contextualSpacing/>
            <w:jc w:val="right"/>
            <w:rPr>
              <w:color w:val="222A35"/>
              <w:sz w:val="16"/>
            </w:rPr>
          </w:pPr>
          <w:r>
            <w:rPr>
              <w:color w:val="F05A2C"/>
              <w:sz w:val="16"/>
            </w:rPr>
            <w:t>APPROVED.</w:t>
          </w:r>
        </w:p>
      </w:tc>
      <w:tc>
        <w:tcPr>
          <w:tcW w:w="625" w:type="pct"/>
          <w:tcBorders>
            <w:left w:val="dotted" w:sz="4" w:space="0" w:color="F0EFEF"/>
          </w:tcBorders>
        </w:tcPr>
        <w:p w14:paraId="24B86096" w14:textId="7A705163" w:rsidR="004C0CA1" w:rsidRDefault="004C0CA1" w:rsidP="00191FBB">
          <w:pPr>
            <w:rPr>
              <w:u w:color="EF5B2C"/>
              <w:lang w:val="fr-FR"/>
            </w:rPr>
          </w:pPr>
          <w:r>
            <w:rPr>
              <w:u w:color="EF5B2C"/>
              <w:lang w:val="fr-FR"/>
            </w:rPr>
            <w:fldChar w:fldCharType="begin"/>
          </w:r>
          <w:r>
            <w:rPr>
              <w:u w:color="EF5B2C"/>
            </w:rPr>
            <w:instrText xml:space="preserve"> DATE \@ "M/d/yy h:mm:ss am/pm" </w:instrText>
          </w:r>
          <w:r>
            <w:rPr>
              <w:u w:color="EF5B2C"/>
              <w:lang w:val="fr-FR"/>
            </w:rPr>
            <w:fldChar w:fldCharType="separate"/>
          </w:r>
          <w:r w:rsidR="00155D3A">
            <w:rPr>
              <w:noProof/>
              <w:u w:color="EF5B2C"/>
            </w:rPr>
            <w:t>1/26/23 6:29:05 PM</w:t>
          </w:r>
          <w:r>
            <w:rPr>
              <w:u w:color="EF5B2C"/>
              <w:lang w:val="fr-FR"/>
            </w:rPr>
            <w:fldChar w:fldCharType="end"/>
          </w:r>
        </w:p>
        <w:p w14:paraId="5B29D172" w14:textId="65236021" w:rsidR="00933F97" w:rsidRPr="00A270A1" w:rsidRDefault="00EE6BA2" w:rsidP="00191FBB">
          <w:pPr>
            <w:rPr>
              <w:u w:color="EF5B2C"/>
              <w:lang w:val="fr-FR"/>
            </w:rPr>
          </w:pPr>
          <w:r>
            <w:rPr>
              <w:u w:color="EF5B2C"/>
              <w:lang w:val="fr-FR"/>
            </w:rPr>
            <w:t>~MDOLC</w:t>
          </w:r>
          <w:r w:rsidR="004C0CA1">
            <w:rPr>
              <w:u w:color="EF5B2C"/>
              <w:lang w:val="fr-FR"/>
            </w:rPr>
            <w:t>E</w:t>
          </w:r>
        </w:p>
        <w:p w14:paraId="6E54E70A" w14:textId="77777777" w:rsidR="00933F97" w:rsidRPr="00A270A1" w:rsidRDefault="00103071" w:rsidP="00191FBB">
          <w:pPr>
            <w:rPr>
              <w:color w:val="E7E6E6"/>
              <w:spacing w:val="24"/>
            </w:rPr>
          </w:pPr>
          <w:r>
            <w:rPr>
              <w:u w:color="EF5B2C"/>
              <w:lang w:val="fr-FR"/>
            </w:rPr>
            <w:t>YES</w:t>
          </w:r>
        </w:p>
      </w:tc>
    </w:tr>
    <w:bookmarkEnd w:id="0"/>
  </w:tbl>
  <w:p w14:paraId="3E2C0951" w14:textId="77777777" w:rsidR="00023483" w:rsidRPr="00A270A1" w:rsidRDefault="00023483" w:rsidP="00743788">
    <w:pPr>
      <w:pStyle w:val="Heading"/>
      <w:pBdr>
        <w:top w:val="none" w:sz="0" w:space="0" w:color="auto"/>
        <w:left w:val="none" w:sz="0" w:space="0" w:color="auto"/>
        <w:bottom w:val="single" w:sz="6" w:space="0" w:color="7A8189"/>
        <w:right w:val="none" w:sz="0" w:space="0" w:color="auto"/>
        <w:between w:val="none" w:sz="0" w:space="0" w:color="auto"/>
        <w:bar w:val="none" w:sz="0" w:color="auto"/>
      </w:pBdr>
      <w:spacing w:before="0" w:after="240"/>
      <w:contextualSpacing/>
      <w:rPr>
        <w:color w:val="222A35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E3C8C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3863F5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7C09C0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CECA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252712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AA2232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A2AD1D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19C5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B3837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C40D1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BE0F36"/>
    <w:multiLevelType w:val="hybridMultilevel"/>
    <w:tmpl w:val="72CC849A"/>
    <w:lvl w:ilvl="0" w:tplc="04090001">
      <w:start w:val="1"/>
      <w:numFmt w:val="bullet"/>
      <w:lvlText w:val=""/>
      <w:lvlJc w:val="left"/>
      <w:pPr>
        <w:tabs>
          <w:tab w:val="num" w:pos="1330"/>
        </w:tabs>
        <w:ind w:left="13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050"/>
        </w:tabs>
        <w:ind w:left="20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70"/>
        </w:tabs>
        <w:ind w:left="27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90"/>
        </w:tabs>
        <w:ind w:left="34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210"/>
        </w:tabs>
        <w:ind w:left="42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930"/>
        </w:tabs>
        <w:ind w:left="49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50"/>
        </w:tabs>
        <w:ind w:left="56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70"/>
        </w:tabs>
        <w:ind w:left="63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90"/>
        </w:tabs>
        <w:ind w:left="7090" w:hanging="360"/>
      </w:pPr>
      <w:rPr>
        <w:rFonts w:ascii="Wingdings" w:hAnsi="Wingdings" w:hint="default"/>
      </w:rPr>
    </w:lvl>
  </w:abstractNum>
  <w:abstractNum w:abstractNumId="11" w15:restartNumberingAfterBreak="0">
    <w:nsid w:val="0E767798"/>
    <w:multiLevelType w:val="hybridMultilevel"/>
    <w:tmpl w:val="2F007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FB580B"/>
    <w:multiLevelType w:val="hybridMultilevel"/>
    <w:tmpl w:val="3B0CB2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FB3C1D"/>
    <w:multiLevelType w:val="hybridMultilevel"/>
    <w:tmpl w:val="BBB22AD8"/>
    <w:styleLink w:val="ImportedStyle1"/>
    <w:lvl w:ilvl="0" w:tplc="F8F441C2">
      <w:start w:val="1"/>
      <w:numFmt w:val="bullet"/>
      <w:lvlText w:val="·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E3008CA">
      <w:start w:val="1"/>
      <w:numFmt w:val="bullet"/>
      <w:lvlText w:val="o"/>
      <w:lvlJc w:val="left"/>
      <w:pPr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780ED88">
      <w:start w:val="1"/>
      <w:numFmt w:val="bullet"/>
      <w:lvlText w:val="▪"/>
      <w:lvlJc w:val="left"/>
      <w:pPr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5A4D5B4">
      <w:start w:val="1"/>
      <w:numFmt w:val="bullet"/>
      <w:lvlText w:val="·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5FA4148">
      <w:start w:val="1"/>
      <w:numFmt w:val="bullet"/>
      <w:lvlText w:val="o"/>
      <w:lvlJc w:val="left"/>
      <w:pPr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6F4C678">
      <w:start w:val="1"/>
      <w:numFmt w:val="bullet"/>
      <w:lvlText w:val="▪"/>
      <w:lvlJc w:val="left"/>
      <w:pPr>
        <w:ind w:left="46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56A1F98">
      <w:start w:val="1"/>
      <w:numFmt w:val="bullet"/>
      <w:lvlText w:val="·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514F0BC">
      <w:start w:val="1"/>
      <w:numFmt w:val="bullet"/>
      <w:lvlText w:val="o"/>
      <w:lvlJc w:val="left"/>
      <w:pPr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56D9F0">
      <w:start w:val="1"/>
      <w:numFmt w:val="bullet"/>
      <w:lvlText w:val="▪"/>
      <w:lvlJc w:val="left"/>
      <w:pPr>
        <w:ind w:left="68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3A1571E4"/>
    <w:multiLevelType w:val="hybridMultilevel"/>
    <w:tmpl w:val="1F4C304C"/>
    <w:lvl w:ilvl="0" w:tplc="51663522">
      <w:start w:val="1"/>
      <w:numFmt w:val="bullet"/>
      <w:pStyle w:val="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9F7055"/>
    <w:multiLevelType w:val="hybridMultilevel"/>
    <w:tmpl w:val="BBB22AD8"/>
    <w:numStyleLink w:val="ImportedStyle1"/>
  </w:abstractNum>
  <w:abstractNum w:abstractNumId="16" w15:restartNumberingAfterBreak="0">
    <w:nsid w:val="55C645B4"/>
    <w:multiLevelType w:val="hybridMultilevel"/>
    <w:tmpl w:val="B07C063E"/>
    <w:lvl w:ilvl="0" w:tplc="E6946B9E">
      <w:numFmt w:val="bullet"/>
      <w:lvlText w:val="•"/>
      <w:lvlJc w:val="left"/>
      <w:pPr>
        <w:ind w:left="791" w:hanging="360"/>
      </w:pPr>
      <w:rPr>
        <w:rFonts w:ascii="Arial" w:eastAsia="Arial" w:hAnsi="Arial" w:cs="Arial" w:hint="default"/>
        <w:b w:val="0"/>
        <w:bCs w:val="0"/>
        <w:i w:val="0"/>
        <w:iCs w:val="0"/>
        <w:color w:val="7D7D7D"/>
        <w:w w:val="131"/>
        <w:sz w:val="22"/>
        <w:szCs w:val="22"/>
        <w:lang w:val="en-US" w:eastAsia="en-US" w:bidi="ar-SA"/>
      </w:rPr>
    </w:lvl>
    <w:lvl w:ilvl="1" w:tplc="2F7ABEB2">
      <w:numFmt w:val="bullet"/>
      <w:lvlText w:val="•"/>
      <w:lvlJc w:val="left"/>
      <w:pPr>
        <w:ind w:left="2015" w:hanging="360"/>
      </w:pPr>
      <w:rPr>
        <w:rFonts w:hint="default"/>
        <w:lang w:val="en-US" w:eastAsia="en-US" w:bidi="ar-SA"/>
      </w:rPr>
    </w:lvl>
    <w:lvl w:ilvl="2" w:tplc="43BA96C4">
      <w:numFmt w:val="bullet"/>
      <w:lvlText w:val="•"/>
      <w:lvlJc w:val="left"/>
      <w:pPr>
        <w:ind w:left="3230" w:hanging="360"/>
      </w:pPr>
      <w:rPr>
        <w:rFonts w:hint="default"/>
        <w:lang w:val="en-US" w:eastAsia="en-US" w:bidi="ar-SA"/>
      </w:rPr>
    </w:lvl>
    <w:lvl w:ilvl="3" w:tplc="6BB69B60">
      <w:numFmt w:val="bullet"/>
      <w:lvlText w:val="•"/>
      <w:lvlJc w:val="left"/>
      <w:pPr>
        <w:ind w:left="4445" w:hanging="360"/>
      </w:pPr>
      <w:rPr>
        <w:rFonts w:hint="default"/>
        <w:lang w:val="en-US" w:eastAsia="en-US" w:bidi="ar-SA"/>
      </w:rPr>
    </w:lvl>
    <w:lvl w:ilvl="4" w:tplc="25DA9CE4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5" w:tplc="4A726AF0">
      <w:numFmt w:val="bullet"/>
      <w:lvlText w:val="•"/>
      <w:lvlJc w:val="left"/>
      <w:pPr>
        <w:ind w:left="6875" w:hanging="360"/>
      </w:pPr>
      <w:rPr>
        <w:rFonts w:hint="default"/>
        <w:lang w:val="en-US" w:eastAsia="en-US" w:bidi="ar-SA"/>
      </w:rPr>
    </w:lvl>
    <w:lvl w:ilvl="6" w:tplc="0EB81D8A">
      <w:numFmt w:val="bullet"/>
      <w:lvlText w:val="•"/>
      <w:lvlJc w:val="left"/>
      <w:pPr>
        <w:ind w:left="8090" w:hanging="360"/>
      </w:pPr>
      <w:rPr>
        <w:rFonts w:hint="default"/>
        <w:lang w:val="en-US" w:eastAsia="en-US" w:bidi="ar-SA"/>
      </w:rPr>
    </w:lvl>
    <w:lvl w:ilvl="7" w:tplc="8D9AD64C">
      <w:numFmt w:val="bullet"/>
      <w:lvlText w:val="•"/>
      <w:lvlJc w:val="left"/>
      <w:pPr>
        <w:ind w:left="9305" w:hanging="360"/>
      </w:pPr>
      <w:rPr>
        <w:rFonts w:hint="default"/>
        <w:lang w:val="en-US" w:eastAsia="en-US" w:bidi="ar-SA"/>
      </w:rPr>
    </w:lvl>
    <w:lvl w:ilvl="8" w:tplc="9FEE0F82">
      <w:numFmt w:val="bullet"/>
      <w:lvlText w:val="•"/>
      <w:lvlJc w:val="left"/>
      <w:pPr>
        <w:ind w:left="10520" w:hanging="360"/>
      </w:pPr>
      <w:rPr>
        <w:rFonts w:hint="default"/>
        <w:lang w:val="en-US" w:eastAsia="en-US" w:bidi="ar-SA"/>
      </w:rPr>
    </w:lvl>
  </w:abstractNum>
  <w:num w:numId="1" w16cid:durableId="221141461">
    <w:abstractNumId w:val="13"/>
  </w:num>
  <w:num w:numId="2" w16cid:durableId="1855529114">
    <w:abstractNumId w:val="15"/>
  </w:num>
  <w:num w:numId="3" w16cid:durableId="590427274">
    <w:abstractNumId w:val="10"/>
  </w:num>
  <w:num w:numId="4" w16cid:durableId="163862942">
    <w:abstractNumId w:val="9"/>
  </w:num>
  <w:num w:numId="5" w16cid:durableId="635986168">
    <w:abstractNumId w:val="7"/>
  </w:num>
  <w:num w:numId="6" w16cid:durableId="1507204332">
    <w:abstractNumId w:val="6"/>
  </w:num>
  <w:num w:numId="7" w16cid:durableId="289284331">
    <w:abstractNumId w:val="5"/>
  </w:num>
  <w:num w:numId="8" w16cid:durableId="1287470983">
    <w:abstractNumId w:val="4"/>
  </w:num>
  <w:num w:numId="9" w16cid:durableId="1643316033">
    <w:abstractNumId w:val="8"/>
  </w:num>
  <w:num w:numId="10" w16cid:durableId="811096193">
    <w:abstractNumId w:val="3"/>
  </w:num>
  <w:num w:numId="11" w16cid:durableId="1010369756">
    <w:abstractNumId w:val="2"/>
  </w:num>
  <w:num w:numId="12" w16cid:durableId="1266958713">
    <w:abstractNumId w:val="1"/>
  </w:num>
  <w:num w:numId="13" w16cid:durableId="1498887853">
    <w:abstractNumId w:val="0"/>
  </w:num>
  <w:num w:numId="14" w16cid:durableId="1146044037">
    <w:abstractNumId w:val="11"/>
  </w:num>
  <w:num w:numId="15" w16cid:durableId="1207372928">
    <w:abstractNumId w:val="12"/>
  </w:num>
  <w:num w:numId="16" w16cid:durableId="2015179832">
    <w:abstractNumId w:val="16"/>
  </w:num>
  <w:num w:numId="17" w16cid:durableId="17550544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235F"/>
    <w:rsid w:val="00000883"/>
    <w:rsid w:val="00023483"/>
    <w:rsid w:val="00024926"/>
    <w:rsid w:val="00045A08"/>
    <w:rsid w:val="00051576"/>
    <w:rsid w:val="00053E61"/>
    <w:rsid w:val="00076638"/>
    <w:rsid w:val="0007669B"/>
    <w:rsid w:val="00096C11"/>
    <w:rsid w:val="000B28E0"/>
    <w:rsid w:val="000B52F7"/>
    <w:rsid w:val="000E1C98"/>
    <w:rsid w:val="000F45F5"/>
    <w:rsid w:val="00103071"/>
    <w:rsid w:val="00116DA3"/>
    <w:rsid w:val="0012074C"/>
    <w:rsid w:val="00121437"/>
    <w:rsid w:val="0014235F"/>
    <w:rsid w:val="00155D3A"/>
    <w:rsid w:val="00162A79"/>
    <w:rsid w:val="00163A24"/>
    <w:rsid w:val="0017279B"/>
    <w:rsid w:val="00186410"/>
    <w:rsid w:val="00187951"/>
    <w:rsid w:val="00191FBB"/>
    <w:rsid w:val="00196E1E"/>
    <w:rsid w:val="001A4180"/>
    <w:rsid w:val="001B4B69"/>
    <w:rsid w:val="001B7B0F"/>
    <w:rsid w:val="001C3DAB"/>
    <w:rsid w:val="001D2850"/>
    <w:rsid w:val="001D7891"/>
    <w:rsid w:val="001E037F"/>
    <w:rsid w:val="00206B84"/>
    <w:rsid w:val="0021331C"/>
    <w:rsid w:val="00213E58"/>
    <w:rsid w:val="00214D3B"/>
    <w:rsid w:val="002555B1"/>
    <w:rsid w:val="002660AA"/>
    <w:rsid w:val="00271441"/>
    <w:rsid w:val="002A53CB"/>
    <w:rsid w:val="002C6A19"/>
    <w:rsid w:val="002E3D79"/>
    <w:rsid w:val="002E59A4"/>
    <w:rsid w:val="00304D7B"/>
    <w:rsid w:val="0031080E"/>
    <w:rsid w:val="00312651"/>
    <w:rsid w:val="00333071"/>
    <w:rsid w:val="0033531C"/>
    <w:rsid w:val="0034501D"/>
    <w:rsid w:val="00364C75"/>
    <w:rsid w:val="00381203"/>
    <w:rsid w:val="003864D4"/>
    <w:rsid w:val="003A24D4"/>
    <w:rsid w:val="003E5CF4"/>
    <w:rsid w:val="00412250"/>
    <w:rsid w:val="00430D33"/>
    <w:rsid w:val="0043219C"/>
    <w:rsid w:val="00442EB3"/>
    <w:rsid w:val="00444338"/>
    <w:rsid w:val="00463D5F"/>
    <w:rsid w:val="004661F9"/>
    <w:rsid w:val="00476E6F"/>
    <w:rsid w:val="00497EFB"/>
    <w:rsid w:val="004C0CA1"/>
    <w:rsid w:val="004C3307"/>
    <w:rsid w:val="004F4E84"/>
    <w:rsid w:val="004F7DA3"/>
    <w:rsid w:val="00507DD6"/>
    <w:rsid w:val="00533685"/>
    <w:rsid w:val="005341AE"/>
    <w:rsid w:val="005359C4"/>
    <w:rsid w:val="00543DB2"/>
    <w:rsid w:val="005675A9"/>
    <w:rsid w:val="0057108D"/>
    <w:rsid w:val="00595624"/>
    <w:rsid w:val="005B75C3"/>
    <w:rsid w:val="005C3870"/>
    <w:rsid w:val="005D4212"/>
    <w:rsid w:val="005F7D8C"/>
    <w:rsid w:val="00617B1D"/>
    <w:rsid w:val="00623E9C"/>
    <w:rsid w:val="00635B33"/>
    <w:rsid w:val="006434EC"/>
    <w:rsid w:val="00670355"/>
    <w:rsid w:val="00675F7D"/>
    <w:rsid w:val="00680C24"/>
    <w:rsid w:val="006A799B"/>
    <w:rsid w:val="006C4AAB"/>
    <w:rsid w:val="006D36B6"/>
    <w:rsid w:val="00700786"/>
    <w:rsid w:val="00703A20"/>
    <w:rsid w:val="007224F6"/>
    <w:rsid w:val="007305CE"/>
    <w:rsid w:val="00743788"/>
    <w:rsid w:val="00745C08"/>
    <w:rsid w:val="00751A2C"/>
    <w:rsid w:val="00756941"/>
    <w:rsid w:val="007732E4"/>
    <w:rsid w:val="0078312B"/>
    <w:rsid w:val="00787D11"/>
    <w:rsid w:val="007B3558"/>
    <w:rsid w:val="007C1164"/>
    <w:rsid w:val="007C58BF"/>
    <w:rsid w:val="007D707C"/>
    <w:rsid w:val="007E5822"/>
    <w:rsid w:val="007E6694"/>
    <w:rsid w:val="007F57E0"/>
    <w:rsid w:val="0082726B"/>
    <w:rsid w:val="00841A91"/>
    <w:rsid w:val="00854CA8"/>
    <w:rsid w:val="00857F82"/>
    <w:rsid w:val="00863775"/>
    <w:rsid w:val="00863FCF"/>
    <w:rsid w:val="008A7654"/>
    <w:rsid w:val="008C5506"/>
    <w:rsid w:val="008D5FE3"/>
    <w:rsid w:val="008D7E1C"/>
    <w:rsid w:val="008E02B1"/>
    <w:rsid w:val="008E2E0B"/>
    <w:rsid w:val="008E611E"/>
    <w:rsid w:val="008F7EA2"/>
    <w:rsid w:val="00917AE1"/>
    <w:rsid w:val="00933F97"/>
    <w:rsid w:val="009502C7"/>
    <w:rsid w:val="00956A48"/>
    <w:rsid w:val="0096214C"/>
    <w:rsid w:val="009628CA"/>
    <w:rsid w:val="00971166"/>
    <w:rsid w:val="0097154E"/>
    <w:rsid w:val="00973281"/>
    <w:rsid w:val="0097384F"/>
    <w:rsid w:val="009837AD"/>
    <w:rsid w:val="00984817"/>
    <w:rsid w:val="00990C55"/>
    <w:rsid w:val="009C0465"/>
    <w:rsid w:val="009C771E"/>
    <w:rsid w:val="009D5566"/>
    <w:rsid w:val="009F1B6A"/>
    <w:rsid w:val="009F7A11"/>
    <w:rsid w:val="00A21BE5"/>
    <w:rsid w:val="00A22907"/>
    <w:rsid w:val="00A270A1"/>
    <w:rsid w:val="00A31B97"/>
    <w:rsid w:val="00A32DA6"/>
    <w:rsid w:val="00A53F14"/>
    <w:rsid w:val="00AB46FE"/>
    <w:rsid w:val="00AC0652"/>
    <w:rsid w:val="00B11194"/>
    <w:rsid w:val="00B232D1"/>
    <w:rsid w:val="00B24F94"/>
    <w:rsid w:val="00B26431"/>
    <w:rsid w:val="00B27BF9"/>
    <w:rsid w:val="00B44598"/>
    <w:rsid w:val="00B47F18"/>
    <w:rsid w:val="00B53164"/>
    <w:rsid w:val="00B567E6"/>
    <w:rsid w:val="00B82043"/>
    <w:rsid w:val="00B8286A"/>
    <w:rsid w:val="00B9154C"/>
    <w:rsid w:val="00B92E92"/>
    <w:rsid w:val="00BA21AB"/>
    <w:rsid w:val="00BA515F"/>
    <w:rsid w:val="00BD41AD"/>
    <w:rsid w:val="00BF491A"/>
    <w:rsid w:val="00BF6EC3"/>
    <w:rsid w:val="00C07EB5"/>
    <w:rsid w:val="00C1004E"/>
    <w:rsid w:val="00C65D08"/>
    <w:rsid w:val="00C723E3"/>
    <w:rsid w:val="00C96BE1"/>
    <w:rsid w:val="00CC6E48"/>
    <w:rsid w:val="00CE7ECE"/>
    <w:rsid w:val="00CF2886"/>
    <w:rsid w:val="00CF4EB7"/>
    <w:rsid w:val="00CF7A40"/>
    <w:rsid w:val="00CF7D94"/>
    <w:rsid w:val="00D31587"/>
    <w:rsid w:val="00D37915"/>
    <w:rsid w:val="00D55999"/>
    <w:rsid w:val="00DA05F9"/>
    <w:rsid w:val="00DA246D"/>
    <w:rsid w:val="00DA51BF"/>
    <w:rsid w:val="00DA6236"/>
    <w:rsid w:val="00DA7C2C"/>
    <w:rsid w:val="00DB6D7E"/>
    <w:rsid w:val="00DC1DD3"/>
    <w:rsid w:val="00DD47A6"/>
    <w:rsid w:val="00E06EB0"/>
    <w:rsid w:val="00E11806"/>
    <w:rsid w:val="00E509CD"/>
    <w:rsid w:val="00E6082C"/>
    <w:rsid w:val="00E71014"/>
    <w:rsid w:val="00E850A8"/>
    <w:rsid w:val="00E8720B"/>
    <w:rsid w:val="00E94DE9"/>
    <w:rsid w:val="00EA2298"/>
    <w:rsid w:val="00EB47DB"/>
    <w:rsid w:val="00EC250B"/>
    <w:rsid w:val="00EC5C96"/>
    <w:rsid w:val="00ED0A66"/>
    <w:rsid w:val="00ED20B3"/>
    <w:rsid w:val="00EE5EA9"/>
    <w:rsid w:val="00EE6BA2"/>
    <w:rsid w:val="00F16D78"/>
    <w:rsid w:val="00F20647"/>
    <w:rsid w:val="00F30D67"/>
    <w:rsid w:val="00F42903"/>
    <w:rsid w:val="00F4520E"/>
    <w:rsid w:val="00F479FB"/>
    <w:rsid w:val="00F56EE9"/>
    <w:rsid w:val="00F80992"/>
    <w:rsid w:val="00F825E1"/>
    <w:rsid w:val="00FA2437"/>
    <w:rsid w:val="00FA4A18"/>
    <w:rsid w:val="00FE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43E481"/>
  <w15:docId w15:val="{EE6166EF-C663-3F41-B74A-5C21D7BB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qFormat="1"/>
    <w:lsdException w:name="Unresolved Mention" w:qFormat="1"/>
    <w:lsdException w:name="Smart Link" w:qFormat="1"/>
  </w:latentStyles>
  <w:style w:type="paragraph" w:default="1" w:styleId="Normal">
    <w:name w:val="Normal"/>
    <w:rsid w:val="00191FBB"/>
    <w:rPr>
      <w:rFonts w:asciiTheme="minorHAnsi" w:hAnsiTheme="minorHAnsi"/>
      <w:sz w:val="22"/>
      <w:szCs w:val="22"/>
    </w:rPr>
  </w:style>
  <w:style w:type="paragraph" w:styleId="Heading1">
    <w:name w:val="heading 1"/>
    <w:basedOn w:val="Name"/>
    <w:next w:val="Normal"/>
    <w:link w:val="Heading1Char"/>
    <w:autoRedefine/>
    <w:uiPriority w:val="9"/>
    <w:qFormat/>
    <w:rsid w:val="00675F7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outlineLvl w:val="0"/>
    </w:pPr>
    <w:rPr>
      <w:color w:val="FFFFFF" w:themeColor="background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378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DF101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70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940B0B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qFormat/>
    <w:rsid w:val="0057108D"/>
    <w:rPr>
      <w:rFonts w:asciiTheme="minorHAnsi" w:hAnsiTheme="minorHAnsi"/>
      <w:color w:val="F24F4F" w:themeColor="accent1"/>
      <w:sz w:val="22"/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Footer">
    <w:name w:val="footer"/>
    <w:rPr>
      <w:rFonts w:ascii="Century Gothic" w:hAnsi="Century Gothic" w:cs="Arial Unicode MS"/>
      <w:i/>
      <w:iCs/>
      <w:color w:val="4C483D"/>
      <w:sz w:val="18"/>
      <w:szCs w:val="18"/>
      <w:u w:color="4C483D"/>
    </w:rPr>
  </w:style>
  <w:style w:type="paragraph" w:customStyle="1" w:styleId="Body">
    <w:name w:val="Body"/>
    <w:rsid w:val="00DA51BF"/>
    <w:pPr>
      <w:spacing w:after="320" w:line="300" w:lineRule="auto"/>
    </w:pPr>
    <w:rPr>
      <w:rFonts w:ascii="Century Gothic" w:eastAsia="Century Gothic" w:hAnsi="Century Gothic" w:cs="Century Gothic"/>
      <w:color w:val="4C483D"/>
      <w:sz w:val="24"/>
      <w:u w:color="4C483D"/>
    </w:rPr>
  </w:style>
  <w:style w:type="paragraph" w:customStyle="1" w:styleId="Name">
    <w:name w:val="Name"/>
    <w:autoRedefine/>
    <w:rsid w:val="00DA51BF"/>
    <w:pPr>
      <w:spacing w:before="60" w:after="60"/>
    </w:pPr>
    <w:rPr>
      <w:rFonts w:ascii="Century Gothic" w:eastAsia="Century Gothic" w:hAnsi="Century Gothic" w:cs="Century Gothic"/>
      <w:color w:val="EF5B2C"/>
      <w:sz w:val="28"/>
      <w:szCs w:val="36"/>
      <w:u w:color="EF5B2C"/>
    </w:rPr>
  </w:style>
  <w:style w:type="paragraph" w:styleId="Subtitle">
    <w:name w:val="Subtitle"/>
    <w:next w:val="Body"/>
    <w:pPr>
      <w:spacing w:before="120" w:after="120"/>
    </w:pPr>
    <w:rPr>
      <w:rFonts w:ascii="Century Gothic" w:eastAsia="Century Gothic" w:hAnsi="Century Gothic" w:cs="Century Gothic"/>
      <w:color w:val="4C483D"/>
      <w:sz w:val="28"/>
      <w:szCs w:val="28"/>
      <w:u w:color="4C483D"/>
    </w:rPr>
  </w:style>
  <w:style w:type="character" w:customStyle="1" w:styleId="None">
    <w:name w:val="None"/>
    <w:qFormat/>
    <w:rsid w:val="00DA51BF"/>
    <w:rPr>
      <w:rFonts w:asciiTheme="minorHAnsi" w:hAnsiTheme="minorHAnsi"/>
      <w:sz w:val="24"/>
    </w:rPr>
  </w:style>
  <w:style w:type="character" w:customStyle="1" w:styleId="Hyperlink0">
    <w:name w:val="Hyperlink.0"/>
    <w:basedOn w:val="None"/>
    <w:qFormat/>
    <w:rsid w:val="00DA51BF"/>
    <w:rPr>
      <w:rFonts w:asciiTheme="minorHAnsi" w:hAnsiTheme="minorHAnsi"/>
      <w:sz w:val="24"/>
      <w:szCs w:val="24"/>
    </w:rPr>
  </w:style>
  <w:style w:type="paragraph" w:customStyle="1" w:styleId="FormHeading">
    <w:name w:val="Form Heading"/>
    <w:next w:val="Body"/>
    <w:pPr>
      <w:spacing w:before="80" w:after="60"/>
    </w:pPr>
    <w:rPr>
      <w:rFonts w:ascii="Century Gothic" w:hAnsi="Century Gothic" w:cs="Arial Unicode MS"/>
      <w:color w:val="FFFFFF"/>
      <w:sz w:val="22"/>
      <w:szCs w:val="22"/>
      <w:u w:color="FFFFFF"/>
    </w:rPr>
  </w:style>
  <w:style w:type="paragraph" w:customStyle="1" w:styleId="Heading">
    <w:name w:val="Heading"/>
    <w:next w:val="Body"/>
    <w:rsid w:val="00023483"/>
    <w:pPr>
      <w:keepNext/>
      <w:keepLines/>
      <w:spacing w:before="320" w:after="200"/>
      <w:outlineLvl w:val="0"/>
    </w:pPr>
    <w:rPr>
      <w:rFonts w:ascii="Century Gothic" w:hAnsi="Century Gothic" w:cs="Arial Unicode MS"/>
      <w:color w:val="EF5B2C"/>
      <w:sz w:val="24"/>
      <w:szCs w:val="36"/>
      <w:u w:color="EF5B2C"/>
      <w:lang w:val="fr-FR"/>
    </w:rPr>
  </w:style>
  <w:style w:type="paragraph" w:styleId="NoSpacing">
    <w:name w:val="No Spacing"/>
    <w:autoRedefine/>
    <w:qFormat/>
    <w:rsid w:val="00DA51BF"/>
    <w:pPr>
      <w:spacing w:before="60"/>
    </w:pPr>
    <w:rPr>
      <w:rFonts w:ascii="Century Gothic" w:eastAsia="Century Gothic" w:hAnsi="Century Gothic" w:cs="Century Gothic"/>
      <w:color w:val="4C483D"/>
      <w:sz w:val="24"/>
      <w:u w:color="4C483D"/>
    </w:rPr>
  </w:style>
  <w:style w:type="character" w:customStyle="1" w:styleId="Hyperlink1">
    <w:name w:val="Hyperlink.1"/>
    <w:basedOn w:val="Hyperlink"/>
    <w:rsid w:val="0057108D"/>
    <w:rPr>
      <w:rFonts w:asciiTheme="minorHAnsi" w:hAnsiTheme="minorHAnsi"/>
      <w:color w:val="4C483D"/>
      <w:sz w:val="18"/>
      <w:u w:val="single" w:color="4C483D"/>
    </w:rPr>
  </w:style>
  <w:style w:type="paragraph" w:styleId="ListParagraph">
    <w:name w:val="List Paragraph"/>
    <w:autoRedefine/>
    <w:uiPriority w:val="34"/>
    <w:qFormat/>
    <w:rsid w:val="00DA51BF"/>
    <w:pPr>
      <w:spacing w:before="120" w:after="120" w:line="300" w:lineRule="auto"/>
      <w:ind w:left="720"/>
    </w:pPr>
    <w:rPr>
      <w:rFonts w:ascii="Century Gothic" w:hAnsi="Century Gothic" w:cs="Arial Unicode MS"/>
      <w:color w:val="4C483D"/>
      <w:sz w:val="24"/>
      <w:u w:color="4C483D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8A76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7654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F7A40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675F7D"/>
    <w:rPr>
      <w:rFonts w:ascii="Century Gothic" w:eastAsia="Century Gothic" w:hAnsi="Century Gothic" w:cs="Century Gothic"/>
      <w:color w:val="FFFFFF" w:themeColor="background1"/>
      <w:sz w:val="28"/>
      <w:szCs w:val="36"/>
      <w:u w:color="EF5B2C"/>
    </w:rPr>
  </w:style>
  <w:style w:type="paragraph" w:customStyle="1" w:styleId="Style1">
    <w:name w:val="Style1"/>
    <w:basedOn w:val="Body"/>
    <w:rsid w:val="009F1B6A"/>
    <w:pPr>
      <w:widowControl w:val="0"/>
      <w:spacing w:line="240" w:lineRule="auto"/>
    </w:pPr>
  </w:style>
  <w:style w:type="paragraph" w:customStyle="1" w:styleId="Style2">
    <w:name w:val="Style2"/>
    <w:basedOn w:val="Heading1"/>
    <w:autoRedefine/>
    <w:qFormat/>
    <w:rsid w:val="009F7A11"/>
    <w:rPr>
      <w:smallCaps/>
      <w:color w:val="535353" w:themeColor="background2"/>
      <w:spacing w:val="38"/>
      <w:w w:val="150"/>
      <w14:ligatures w14:val="standard"/>
    </w:rPr>
  </w:style>
  <w:style w:type="character" w:styleId="PageNumber">
    <w:name w:val="page number"/>
    <w:basedOn w:val="DefaultParagraphFont"/>
    <w:uiPriority w:val="99"/>
    <w:semiHidden/>
    <w:unhideWhenUsed/>
    <w:rsid w:val="00051576"/>
  </w:style>
  <w:style w:type="character" w:customStyle="1" w:styleId="Heading2Char">
    <w:name w:val="Heading 2 Char"/>
    <w:basedOn w:val="DefaultParagraphFont"/>
    <w:link w:val="Heading2"/>
    <w:uiPriority w:val="9"/>
    <w:rsid w:val="00743788"/>
    <w:rPr>
      <w:rFonts w:asciiTheme="majorHAnsi" w:eastAsiaTheme="majorEastAsia" w:hAnsiTheme="majorHAnsi" w:cstheme="majorBidi"/>
      <w:color w:val="DF1010" w:themeColor="accent1" w:themeShade="BF"/>
      <w:sz w:val="26"/>
      <w:szCs w:val="26"/>
    </w:rPr>
  </w:style>
  <w:style w:type="table" w:styleId="TableGrid">
    <w:name w:val="Table Grid"/>
    <w:basedOn w:val="TableNormal"/>
    <w:rsid w:val="00743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933F9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3F97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3F9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Theme="minorHAnsi" w:cstheme="minorBidi"/>
      <w:b/>
      <w:bCs/>
      <w:sz w:val="20"/>
      <w:szCs w:val="20"/>
      <w:bdr w:val="none" w:sz="0" w:space="0" w:color="auto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3F97"/>
    <w:rPr>
      <w:rFonts w:asciiTheme="minorHAnsi" w:eastAsiaTheme="minorHAnsi" w:hAnsiTheme="minorHAnsi" w:cstheme="minorBidi"/>
      <w:b/>
      <w:bCs/>
      <w:sz w:val="24"/>
      <w:szCs w:val="24"/>
      <w:bdr w:val="none" w:sz="0" w:space="0" w:color="auto"/>
    </w:rPr>
  </w:style>
  <w:style w:type="paragraph" w:customStyle="1" w:styleId="FormHeading1">
    <w:name w:val="Form Heading 1"/>
    <w:basedOn w:val="Heading"/>
    <w:autoRedefine/>
    <w:qFormat/>
    <w:rsid w:val="00DA51BF"/>
    <w:rPr>
      <w:sz w:val="22"/>
    </w:rPr>
  </w:style>
  <w:style w:type="paragraph" w:customStyle="1" w:styleId="Style3">
    <w:name w:val="Style3"/>
    <w:basedOn w:val="Normal"/>
    <w:autoRedefine/>
    <w:qFormat/>
    <w:rsid w:val="009F7A11"/>
    <w:pPr>
      <w:jc w:val="right"/>
    </w:pPr>
    <w:rPr>
      <w:b/>
      <w:bCs/>
      <w:color w:val="FFFFFF" w:themeColor="background1"/>
      <w:sz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D5566"/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D5566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270A1"/>
    <w:rPr>
      <w:rFonts w:asciiTheme="majorHAnsi" w:eastAsiaTheme="majorEastAsia" w:hAnsiTheme="majorHAnsi" w:cstheme="majorBidi"/>
      <w:color w:val="940B0B" w:themeColor="accent1" w:themeShade="7F"/>
      <w:sz w:val="24"/>
      <w:szCs w:val="24"/>
    </w:rPr>
  </w:style>
  <w:style w:type="table" w:customStyle="1" w:styleId="TableGrid1">
    <w:name w:val="Table Grid1"/>
    <w:basedOn w:val="TableNormal"/>
    <w:next w:val="TableGrid"/>
    <w:rsid w:val="00A270A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bdr w:val="none" w:sz="0" w:space="0" w:color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aliases w:val="Table Body background"/>
    <w:basedOn w:val="DefaultParagraphFont"/>
    <w:uiPriority w:val="99"/>
    <w:qFormat/>
    <w:rsid w:val="005359C4"/>
    <w:rPr>
      <w:rFonts w:asciiTheme="minorHAnsi" w:hAnsiTheme="minorHAnsi"/>
      <w:color w:val="605E5C"/>
      <w:sz w:val="18"/>
      <w:shd w:val="clear" w:color="auto" w:fill="E1DFDD"/>
    </w:rPr>
  </w:style>
  <w:style w:type="character" w:styleId="SubtleEmphasis">
    <w:name w:val="Subtle Emphasis"/>
    <w:basedOn w:val="DefaultParagraphFont"/>
    <w:uiPriority w:val="19"/>
    <w:qFormat/>
    <w:rsid w:val="00DA51BF"/>
    <w:rPr>
      <w:rFonts w:asciiTheme="minorHAnsi" w:hAnsiTheme="minorHAnsi"/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DA51BF"/>
    <w:rPr>
      <w:rFonts w:asciiTheme="minorHAnsi" w:hAnsiTheme="minorHAnsi"/>
      <w:b/>
      <w:bCs/>
      <w:smallCaps/>
      <w:color w:val="F24F4F" w:themeColor="accent1"/>
      <w:spacing w:val="5"/>
      <w:sz w:val="22"/>
    </w:rPr>
  </w:style>
  <w:style w:type="character" w:styleId="BookTitle">
    <w:name w:val="Book Title"/>
    <w:basedOn w:val="DefaultParagraphFont"/>
    <w:uiPriority w:val="33"/>
    <w:qFormat/>
    <w:rsid w:val="00DA51BF"/>
    <w:rPr>
      <w:rFonts w:asciiTheme="minorHAnsi" w:hAnsiTheme="minorHAnsi"/>
      <w:b/>
      <w:bCs/>
      <w:i/>
      <w:iCs/>
      <w:spacing w:val="5"/>
      <w:sz w:val="28"/>
    </w:rPr>
  </w:style>
  <w:style w:type="character" w:styleId="Hashtag">
    <w:name w:val="Hashtag"/>
    <w:basedOn w:val="DefaultParagraphFont"/>
    <w:uiPriority w:val="99"/>
    <w:qFormat/>
    <w:rsid w:val="00DA51BF"/>
    <w:rPr>
      <w:rFonts w:asciiTheme="minorHAnsi" w:hAnsiTheme="minorHAnsi"/>
      <w:color w:val="2B579A"/>
      <w:sz w:val="24"/>
      <w:shd w:val="clear" w:color="auto" w:fill="E1DFDD"/>
    </w:rPr>
  </w:style>
  <w:style w:type="character" w:styleId="SmartLink">
    <w:name w:val="Smart Link"/>
    <w:basedOn w:val="DefaultParagraphFont"/>
    <w:uiPriority w:val="99"/>
    <w:qFormat/>
    <w:rsid w:val="00DA51BF"/>
    <w:rPr>
      <w:rFonts w:asciiTheme="minorHAnsi" w:hAnsiTheme="minorHAnsi"/>
      <w:color w:val="0000FF"/>
      <w:sz w:val="24"/>
      <w:u w:val="single"/>
      <w:shd w:val="clear" w:color="auto" w:fill="F3F2F1"/>
    </w:rPr>
  </w:style>
  <w:style w:type="character" w:styleId="Emphasis">
    <w:name w:val="Emphasis"/>
    <w:basedOn w:val="DefaultParagraphFont"/>
    <w:uiPriority w:val="20"/>
    <w:qFormat/>
    <w:rsid w:val="00DA51BF"/>
    <w:rPr>
      <w:rFonts w:asciiTheme="minorHAnsi" w:hAnsiTheme="minorHAnsi"/>
      <w:i/>
      <w:iCs/>
    </w:rPr>
  </w:style>
  <w:style w:type="character" w:styleId="IntenseEmphasis">
    <w:name w:val="Intense Emphasis"/>
    <w:basedOn w:val="DefaultParagraphFont"/>
    <w:uiPriority w:val="21"/>
    <w:qFormat/>
    <w:rsid w:val="00DA51BF"/>
    <w:rPr>
      <w:rFonts w:asciiTheme="minorHAnsi" w:hAnsiTheme="minorHAnsi"/>
      <w:i/>
      <w:iCs/>
      <w:color w:val="F24F4F" w:themeColor="accent1"/>
    </w:rPr>
  </w:style>
  <w:style w:type="character" w:styleId="SubtleReference">
    <w:name w:val="Subtle Reference"/>
    <w:basedOn w:val="DefaultParagraphFont"/>
    <w:uiPriority w:val="31"/>
    <w:qFormat/>
    <w:rsid w:val="009F7A11"/>
    <w:rPr>
      <w:rFonts w:asciiTheme="minorHAnsi" w:hAnsiTheme="minorHAnsi"/>
      <w:smallCaps/>
      <w:color w:val="5A5A5A" w:themeColor="text1" w:themeTint="A5"/>
    </w:rPr>
  </w:style>
  <w:style w:type="character" w:styleId="Strong">
    <w:name w:val="Strong"/>
    <w:basedOn w:val="DefaultParagraphFont"/>
    <w:uiPriority w:val="22"/>
    <w:qFormat/>
    <w:rsid w:val="009F7A11"/>
    <w:rPr>
      <w:rFonts w:asciiTheme="minorHAnsi" w:hAnsiTheme="minorHAnsi"/>
      <w:b/>
      <w:bCs/>
    </w:rPr>
  </w:style>
  <w:style w:type="paragraph" w:customStyle="1" w:styleId="TableBodyText">
    <w:name w:val="Table Body Text"/>
    <w:basedOn w:val="Body"/>
    <w:autoRedefine/>
    <w:qFormat/>
    <w:rsid w:val="00BA515F"/>
    <w:pPr>
      <w:spacing w:after="0" w:line="240" w:lineRule="auto"/>
    </w:pPr>
    <w:rPr>
      <w:color w:val="ACB0B7"/>
      <w:sz w:val="21"/>
      <w:szCs w:val="21"/>
      <w:bdr w:val="none" w:sz="0" w:space="0" w:color="auto"/>
    </w:rPr>
  </w:style>
  <w:style w:type="table" w:styleId="GridTable4-Accent3">
    <w:name w:val="Grid Table 4 Accent 3"/>
    <w:basedOn w:val="TableNormal"/>
    <w:uiPriority w:val="49"/>
    <w:rsid w:val="000E1C9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</w:rPr>
    <w:tblPr>
      <w:tblStyleRowBandSize w:val="1"/>
      <w:tblStyleColBandSize w:val="1"/>
      <w:tblBorders>
        <w:top w:val="single" w:sz="4" w:space="0" w:color="F6D58E" w:themeColor="accent3" w:themeTint="99"/>
        <w:left w:val="single" w:sz="4" w:space="0" w:color="F6D58E" w:themeColor="accent3" w:themeTint="99"/>
        <w:bottom w:val="single" w:sz="4" w:space="0" w:color="F6D58E" w:themeColor="accent3" w:themeTint="99"/>
        <w:right w:val="single" w:sz="4" w:space="0" w:color="F6D58E" w:themeColor="accent3" w:themeTint="99"/>
        <w:insideH w:val="single" w:sz="4" w:space="0" w:color="F6D58E" w:themeColor="accent3" w:themeTint="99"/>
        <w:insideV w:val="single" w:sz="4" w:space="0" w:color="F6D58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BB44" w:themeColor="accent3"/>
          <w:left w:val="single" w:sz="4" w:space="0" w:color="F0BB44" w:themeColor="accent3"/>
          <w:bottom w:val="single" w:sz="4" w:space="0" w:color="F0BB44" w:themeColor="accent3"/>
          <w:right w:val="single" w:sz="4" w:space="0" w:color="F0BB44" w:themeColor="accent3"/>
          <w:insideH w:val="nil"/>
          <w:insideV w:val="nil"/>
        </w:tcBorders>
        <w:shd w:val="clear" w:color="auto" w:fill="F0BB44" w:themeFill="accent3"/>
      </w:tcPr>
    </w:tblStylePr>
    <w:tblStylePr w:type="lastRow">
      <w:rPr>
        <w:b/>
        <w:bCs/>
      </w:rPr>
      <w:tblPr/>
      <w:tcPr>
        <w:tcBorders>
          <w:top w:val="double" w:sz="4" w:space="0" w:color="F0BB4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1D9" w:themeFill="accent3" w:themeFillTint="33"/>
      </w:tcPr>
    </w:tblStylePr>
    <w:tblStylePr w:type="band1Horz">
      <w:tblPr/>
      <w:tcPr>
        <w:shd w:val="clear" w:color="auto" w:fill="FCF1D9" w:themeFill="accent3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1A2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1A2C"/>
    <w:rPr>
      <w:rFonts w:ascii="Courier New" w:eastAsia="Times New Roman" w:hAnsi="Courier New" w:cs="Courier New"/>
      <w:bdr w:val="none" w:sz="0" w:space="0" w:color="auto"/>
    </w:rPr>
  </w:style>
  <w:style w:type="paragraph" w:customStyle="1" w:styleId="TableHeading1">
    <w:name w:val="Table Heading 1"/>
    <w:basedOn w:val="Heading1"/>
    <w:qFormat/>
    <w:rsid w:val="00675F7D"/>
  </w:style>
  <w:style w:type="paragraph" w:styleId="List">
    <w:name w:val="List"/>
    <w:basedOn w:val="Normal"/>
    <w:uiPriority w:val="99"/>
    <w:unhideWhenUsed/>
    <w:rsid w:val="00155D3A"/>
    <w:pPr>
      <w:numPr>
        <w:numId w:val="17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left="370"/>
      <w:contextualSpacing/>
    </w:pPr>
    <w:rPr>
      <w:rFonts w:eastAsia="Times New Roman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3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stackoverflow.com/questions/44427563/what-is-the-best-way-to-seed-data-in-nodejs-mongoose" TargetMode="External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animate.style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youtu.be/gswBLB0q9Xk?t=557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hyperlink" Target="https://youtu.be/gswBLB0q9Xk" TargetMode="External"/><Relationship Id="rId23" Type="http://schemas.openxmlformats.org/officeDocument/2006/relationships/theme" Target="theme/theme1.xml"/><Relationship Id="rId10" Type="http://schemas.openxmlformats.org/officeDocument/2006/relationships/hyperlink" Target="mailto:marti.dolce@29signals.org" TargetMode="External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yperlink" Target="https://github.com/mrsdo/apps.rdolcegroup.com" TargetMode="External"/><Relationship Id="rId14" Type="http://schemas.openxmlformats.org/officeDocument/2006/relationships/hyperlink" Target="https://github.com/mrsdo/react-user-onboarding/blob/main/server/app/models/role.model.js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ch3-dtserv/Library/Group%20Containers/UBF8T346G9.Office/User%20Content.localized/Templates.localized/business-project-map.dotx" TargetMode="External"/></Relationships>
</file>

<file path=word/theme/theme1.xml><?xml version="1.0" encoding="utf-8"?>
<a:theme xmlns:a="http://schemas.openxmlformats.org/drawingml/2006/main" name="Red Business Set">
  <a:themeElements>
    <a:clrScheme name="Red Business Set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0000FF"/>
      </a:hlink>
      <a:folHlink>
        <a:srgbClr val="FF00FF"/>
      </a:folHlink>
    </a:clrScheme>
    <a:fontScheme name="Red Business Set">
      <a:majorFont>
        <a:latin typeface="Helvetica Neue"/>
        <a:ea typeface="Helvetica Neue"/>
        <a:cs typeface="Helvetica Neue"/>
      </a:majorFont>
      <a:minorFont>
        <a:latin typeface="Century Gothic"/>
        <a:ea typeface="Century Gothic"/>
        <a:cs typeface="Century Gothic"/>
      </a:minorFont>
    </a:fontScheme>
    <a:fmtScheme name="Red Business Se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Century Gothic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Century Gothic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805693C-26D2-E44E-9DC7-8C2FB32410DE}">
  <we:reference id="f518cb36-c901-4d52-a9e7-4331342e485d" version="1.2.0.0" store="EXCatalog" storeType="EXCatalog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4AA74F-7762-8549-A6C3-73D004424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business-project-map.dotx</Template>
  <TotalTime>3</TotalTime>
  <Pages>16</Pages>
  <Words>1182</Words>
  <Characters>8121</Characters>
  <Application>Microsoft Office Word</Application>
  <DocSecurity>0</DocSecurity>
  <Lines>676</Lines>
  <Paragraphs>404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Dolce Management &amp; Investment Properties</Company>
  <LinksUpToDate>false</LinksUpToDate>
  <CharactersWithSpaces>8899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Martinique Dolce</cp:lastModifiedBy>
  <cp:revision>4</cp:revision>
  <cp:lastPrinted>2023-01-26T23:29:00Z</cp:lastPrinted>
  <dcterms:created xsi:type="dcterms:W3CDTF">2023-01-29T16:09:00Z</dcterms:created>
  <dcterms:modified xsi:type="dcterms:W3CDTF">2023-01-29T16:14:00Z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documentId_8572</vt:lpwstr>
  </property>
  <property fmtid="{D5CDD505-2E9C-101B-9397-08002B2CF9AE}" pid="3" name="grammarly_documentContext">
    <vt:lpwstr>{"goals":[],"domain":"general","emotions":[],"dialect":"american"}</vt:lpwstr>
  </property>
</Properties>
</file>